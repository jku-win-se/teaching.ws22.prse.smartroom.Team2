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44315" w14:textId="5EFF21D2" w:rsidR="00D0375E" w:rsidRPr="00EA130D" w:rsidRDefault="00D0375E" w:rsidP="00D0375E">
      <w:pPr>
        <w:rPr>
          <w:lang w:val="en-GB"/>
        </w:rPr>
        <w:sectPr w:rsidR="00D0375E" w:rsidRPr="00EA130D"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7F5E454E" w14:textId="77777777" w:rsidR="00D0375E" w:rsidRPr="00EA130D" w:rsidRDefault="00D0375E" w:rsidP="00D0375E">
      <w:pPr>
        <w:pStyle w:val="InformationenzumAbsender"/>
        <w:framePr w:h="5491" w:hSpace="142" w:wrap="around" w:vAnchor="page" w:x="8897" w:y="3074" w:anchorLock="1"/>
        <w:rPr>
          <w:lang w:val="en-GB"/>
        </w:rPr>
      </w:pPr>
    </w:p>
    <w:p w14:paraId="5E95C8E1" w14:textId="77777777" w:rsidR="00D0375E" w:rsidRPr="00EA130D" w:rsidRDefault="00D0375E" w:rsidP="00D0375E">
      <w:pPr>
        <w:rPr>
          <w:lang w:val="en-GB"/>
        </w:rPr>
      </w:pPr>
      <w:r w:rsidRPr="00EA130D">
        <w:rPr>
          <w:noProof/>
          <w:lang w:val="en-GB"/>
        </w:rPr>
        <mc:AlternateContent>
          <mc:Choice Requires="wps">
            <w:drawing>
              <wp:anchor distT="0" distB="0" distL="114300" distR="114300" simplePos="0" relativeHeight="251658241" behindDoc="0" locked="1" layoutInCell="1" allowOverlap="1" wp14:anchorId="032C3155" wp14:editId="516D2E5E">
                <wp:simplePos x="0" y="0"/>
                <wp:positionH relativeFrom="column">
                  <wp:posOffset>-294640</wp:posOffset>
                </wp:positionH>
                <wp:positionV relativeFrom="page">
                  <wp:posOffset>6842125</wp:posOffset>
                </wp:positionV>
                <wp:extent cx="5107940" cy="2695575"/>
                <wp:effectExtent l="0" t="0" r="0" b="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6CF68ED8" w14:textId="77777777" w:rsidR="00D0375E" w:rsidRPr="008D7BD0" w:rsidRDefault="00D0375E" w:rsidP="00D0375E">
                            <w:pPr>
                              <w:pStyle w:val="Untertitel"/>
                              <w:rPr>
                                <w:lang w:val="en-US"/>
                              </w:rPr>
                            </w:pPr>
                            <w:r>
                              <w:rPr>
                                <w:lang w:val="en-US"/>
                              </w:rPr>
                              <w:t>Smart Room Application</w:t>
                            </w:r>
                          </w:p>
                          <w:p w14:paraId="49D2E53C" w14:textId="77777777" w:rsidR="00D0375E" w:rsidRPr="008D7BD0" w:rsidRDefault="00D0375E" w:rsidP="00D0375E">
                            <w:pPr>
                              <w:pStyle w:val="Untertitel"/>
                              <w:rPr>
                                <w:lang w:val="en-US"/>
                              </w:rPr>
                            </w:pPr>
                            <w:r w:rsidRPr="008D7BD0">
                              <w:rPr>
                                <w:lang w:val="en-US"/>
                              </w:rPr>
                              <w:t xml:space="preserve">Team </w:t>
                            </w:r>
                            <w:r>
                              <w:rPr>
                                <w:lang w:val="en-US"/>
                              </w:rPr>
                              <w:t>2</w:t>
                            </w:r>
                          </w:p>
                          <w:p w14:paraId="3AB116DF" w14:textId="77777777" w:rsidR="00D0375E" w:rsidRPr="008D7BD0" w:rsidRDefault="00D0375E" w:rsidP="00D0375E">
                            <w:pPr>
                              <w:pStyle w:val="Untertitel"/>
                              <w:rPr>
                                <w:lang w:val="en-US"/>
                              </w:rPr>
                            </w:pPr>
                            <w:r w:rsidRPr="00FF49B9">
                              <w:rPr>
                                <w:rFonts w:eastAsiaTheme="minorHAnsi"/>
                                <w:sz w:val="22"/>
                                <w:lang w:val="en-US"/>
                              </w:rPr>
                              <w:t>Nuray Seker, Elma Buljina, Abir Sikder, Stefan Pilgerstorfer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2C3155" id="_x0000_t202" coordsize="21600,21600" o:spt="202" path="m,l,21600r21600,l21600,xe">
                <v:stroke joinstyle="miter"/>
                <v:path gradientshapeok="t" o:connecttype="rect"/>
              </v:shapetype>
              <v:shape id="Text Box 3" o:spid="_x0000_s1026" type="#_x0000_t202" style="position:absolute;margin-left:-23.2pt;margin-top:538.75pt;width:402.2pt;height:21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" filled="f" stroked="f">
                <v:textbox>
                  <w:txbxContent>
                    <w:p w14:paraId="6CF68ED8" w14:textId="77777777" w:rsidR="00D0375E" w:rsidRPr="008D7BD0" w:rsidRDefault="00D0375E" w:rsidP="00D0375E">
                      <w:pPr>
                        <w:pStyle w:val="Untertitel"/>
                        <w:rPr>
                          <w:lang w:val="en-US"/>
                        </w:rPr>
                      </w:pPr>
                      <w:r>
                        <w:rPr>
                          <w:lang w:val="en-US"/>
                        </w:rPr>
                        <w:t>Smart Room Application</w:t>
                      </w:r>
                    </w:p>
                    <w:p w14:paraId="49D2E53C" w14:textId="77777777" w:rsidR="00D0375E" w:rsidRPr="008D7BD0" w:rsidRDefault="00D0375E" w:rsidP="00D0375E">
                      <w:pPr>
                        <w:pStyle w:val="Untertitel"/>
                        <w:rPr>
                          <w:lang w:val="en-US"/>
                        </w:rPr>
                      </w:pPr>
                      <w:r w:rsidRPr="008D7BD0">
                        <w:rPr>
                          <w:lang w:val="en-US"/>
                        </w:rPr>
                        <w:t xml:space="preserve">Team </w:t>
                      </w:r>
                      <w:r>
                        <w:rPr>
                          <w:lang w:val="en-US"/>
                        </w:rPr>
                        <w:t>2</w:t>
                      </w:r>
                    </w:p>
                    <w:p w14:paraId="3AB116DF" w14:textId="77777777" w:rsidR="00D0375E" w:rsidRPr="008D7BD0" w:rsidRDefault="00D0375E" w:rsidP="00D0375E">
                      <w:pPr>
                        <w:pStyle w:val="Untertitel"/>
                        <w:rPr>
                          <w:lang w:val="en-US"/>
                        </w:rPr>
                      </w:pPr>
                      <w:r w:rsidRPr="00FF49B9">
                        <w:rPr>
                          <w:rFonts w:eastAsiaTheme="minorHAnsi"/>
                          <w:sz w:val="22"/>
                          <w:lang w:val="en-US"/>
                        </w:rPr>
                        <w:t>Nuray Seker, Elma Buljina, Abir Sikder, Stefan Pilgerstorfer</w:t>
                      </w:r>
                    </w:p>
                  </w:txbxContent>
                </v:textbox>
                <w10:wrap type="topAndBottom" anchory="page"/>
                <w10:anchorlock/>
              </v:shape>
            </w:pict>
          </mc:Fallback>
        </mc:AlternateContent>
      </w:r>
      <w:r w:rsidRPr="00EA130D">
        <w:rPr>
          <w:noProof/>
          <w:lang w:val="en-GB"/>
        </w:rPr>
        <mc:AlternateContent>
          <mc:Choice Requires="wps">
            <w:drawing>
              <wp:anchor distT="0" distB="0" distL="114300" distR="114300" simplePos="0" relativeHeight="251658240" behindDoc="0" locked="1" layoutInCell="1" allowOverlap="1" wp14:anchorId="6498B799" wp14:editId="51C84531">
                <wp:simplePos x="0" y="0"/>
                <wp:positionH relativeFrom="column">
                  <wp:posOffset>-294640</wp:posOffset>
                </wp:positionH>
                <wp:positionV relativeFrom="page">
                  <wp:posOffset>1970405</wp:posOffset>
                </wp:positionV>
                <wp:extent cx="5107940" cy="3279775"/>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36C74E51" w14:textId="77777777" w:rsidR="00D0375E" w:rsidRPr="00B82936" w:rsidRDefault="00D0375E" w:rsidP="00D0375E">
                            <w:pPr>
                              <w:pStyle w:val="Titel"/>
                              <w:spacing w:line="199" w:lineRule="auto"/>
                            </w:pPr>
                            <w:r>
                              <w:t>Project</w:t>
                            </w:r>
                            <w:r>
                              <w:br/>
                              <w:t>documentation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498B799" id="Text Box 18" o:spid="_x0000_s1027" type="#_x0000_t202" style="position:absolute;margin-left:-23.2pt;margin-top:155.15pt;width:402.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" filled="f" stroked="f">
                <v:textbox>
                  <w:txbxContent>
                    <w:p w14:paraId="36C74E51" w14:textId="77777777" w:rsidR="00D0375E" w:rsidRPr="00B82936" w:rsidRDefault="00D0375E" w:rsidP="00D0375E">
                      <w:pPr>
                        <w:pStyle w:val="Titel"/>
                        <w:spacing w:line="199" w:lineRule="auto"/>
                      </w:pPr>
                      <w:r>
                        <w:t>Project</w:t>
                      </w:r>
                      <w:r>
                        <w:br/>
                        <w:t>documentation</w:t>
                      </w:r>
                    </w:p>
                  </w:txbxContent>
                </v:textbox>
                <w10:wrap type="topAndBottom" anchory="page"/>
                <w10:anchorlock/>
              </v:shape>
            </w:pict>
          </mc:Fallback>
        </mc:AlternateContent>
      </w:r>
      <w:r w:rsidRPr="00EA130D">
        <w:rPr>
          <w:noProof/>
          <w:lang w:val="en-GB"/>
        </w:rPr>
        <w:drawing>
          <wp:anchor distT="0" distB="0" distL="114300" distR="114300" simplePos="0" relativeHeight="251658242" behindDoc="0" locked="1" layoutInCell="1" allowOverlap="1" wp14:anchorId="0B135620" wp14:editId="7FDBBD9F">
            <wp:simplePos x="0" y="0"/>
            <wp:positionH relativeFrom="column">
              <wp:posOffset>-298450</wp:posOffset>
            </wp:positionH>
            <wp:positionV relativeFrom="page">
              <wp:posOffset>5198745</wp:posOffset>
            </wp:positionV>
            <wp:extent cx="1836420" cy="16916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30D">
        <w:rPr>
          <w:lang w:val="en-GB"/>
        </w:rPr>
        <w:br w:type="page"/>
      </w:r>
    </w:p>
    <w:p w14:paraId="33485035" w14:textId="77777777" w:rsidR="00D0375E" w:rsidRPr="00EA130D" w:rsidRDefault="00D0375E" w:rsidP="00D0375E">
      <w:pPr>
        <w:rPr>
          <w:lang w:val="en-GB"/>
        </w:rPr>
      </w:pPr>
    </w:p>
    <w:sdt>
      <w:sdtPr>
        <w:rPr>
          <w:rFonts w:eastAsiaTheme="minorHAnsi" w:cstheme="minorBidi"/>
          <w:b w:val="0"/>
          <w:sz w:val="22"/>
          <w:szCs w:val="22"/>
          <w:lang w:val="de-DE" w:eastAsia="en-US"/>
        </w:rPr>
        <w:id w:val="1393701607"/>
        <w:docPartObj>
          <w:docPartGallery w:val="Table of Contents"/>
          <w:docPartUnique/>
        </w:docPartObj>
      </w:sdtPr>
      <w:sdtContent>
        <w:p w14:paraId="48DC7D33" w14:textId="080AA6D9" w:rsidR="00F10AF0" w:rsidRDefault="005D43A3">
          <w:pPr>
            <w:pStyle w:val="Inhaltsverzeichnisberschrift"/>
          </w:pPr>
          <w:r>
            <w:rPr>
              <w:lang w:val="de-DE"/>
            </w:rPr>
            <w:t>Content</w:t>
          </w:r>
        </w:p>
        <w:p w14:paraId="1E163219" w14:textId="7172EADD" w:rsidR="005D43A3" w:rsidRDefault="00F10AF0">
          <w:pPr>
            <w:pStyle w:val="Verzeichnis1"/>
            <w:rPr>
              <w:rFonts w:asciiTheme="minorHAnsi" w:eastAsiaTheme="minorEastAsia" w:hAnsiTheme="minorHAnsi" w:cs="Vrinda"/>
              <w:noProof/>
              <w:szCs w:val="28"/>
              <w:lang w:eastAsia="de-AT" w:bidi="bn-BD"/>
            </w:rPr>
          </w:pPr>
          <w:r>
            <w:fldChar w:fldCharType="begin"/>
          </w:r>
          <w:r>
            <w:instrText xml:space="preserve"> TOC \o "1-3" \h \z \u </w:instrText>
          </w:r>
          <w:r>
            <w:fldChar w:fldCharType="separate"/>
          </w:r>
          <w:hyperlink w:anchor="_Toc126962042" w:history="1">
            <w:r w:rsidR="005D43A3" w:rsidRPr="00B957E4">
              <w:rPr>
                <w:rStyle w:val="Hyperlink"/>
                <w:noProof/>
                <w:lang w:val="en-GB"/>
              </w:rPr>
              <w:t>Introduction</w:t>
            </w:r>
            <w:r w:rsidR="005D43A3">
              <w:rPr>
                <w:noProof/>
                <w:webHidden/>
              </w:rPr>
              <w:tab/>
            </w:r>
            <w:r w:rsidR="005D43A3">
              <w:rPr>
                <w:noProof/>
                <w:webHidden/>
              </w:rPr>
              <w:fldChar w:fldCharType="begin"/>
            </w:r>
            <w:r w:rsidR="005D43A3">
              <w:rPr>
                <w:noProof/>
                <w:webHidden/>
              </w:rPr>
              <w:instrText xml:space="preserve"> PAGEREF _Toc126962042 \h </w:instrText>
            </w:r>
            <w:r w:rsidR="005D43A3">
              <w:rPr>
                <w:noProof/>
                <w:webHidden/>
              </w:rPr>
            </w:r>
            <w:r w:rsidR="005D43A3">
              <w:rPr>
                <w:noProof/>
                <w:webHidden/>
              </w:rPr>
              <w:fldChar w:fldCharType="separate"/>
            </w:r>
            <w:r w:rsidR="005D43A3">
              <w:rPr>
                <w:noProof/>
                <w:webHidden/>
              </w:rPr>
              <w:t>3</w:t>
            </w:r>
            <w:r w:rsidR="005D43A3">
              <w:rPr>
                <w:noProof/>
                <w:webHidden/>
              </w:rPr>
              <w:fldChar w:fldCharType="end"/>
            </w:r>
          </w:hyperlink>
        </w:p>
        <w:p w14:paraId="548CAAF1" w14:textId="7F9950DA" w:rsidR="005D43A3" w:rsidRDefault="00031DA1">
          <w:pPr>
            <w:pStyle w:val="Verzeichnis1"/>
            <w:rPr>
              <w:rFonts w:asciiTheme="minorHAnsi" w:eastAsiaTheme="minorEastAsia" w:hAnsiTheme="minorHAnsi" w:cs="Vrinda"/>
              <w:noProof/>
              <w:szCs w:val="28"/>
              <w:lang w:eastAsia="de-AT" w:bidi="bn-BD"/>
            </w:rPr>
          </w:pPr>
          <w:hyperlink w:anchor="_Toc126962043" w:history="1">
            <w:r w:rsidR="005D43A3" w:rsidRPr="00B957E4">
              <w:rPr>
                <w:rStyle w:val="Hyperlink"/>
                <w:noProof/>
              </w:rPr>
              <w:t>Management</w:t>
            </w:r>
            <w:r w:rsidR="005D43A3" w:rsidRPr="00B957E4">
              <w:rPr>
                <w:rStyle w:val="Hyperlink"/>
                <w:noProof/>
                <w:lang w:val="en-GB"/>
              </w:rPr>
              <w:t xml:space="preserve"> Perspective</w:t>
            </w:r>
            <w:r w:rsidR="005D43A3">
              <w:rPr>
                <w:noProof/>
                <w:webHidden/>
              </w:rPr>
              <w:tab/>
            </w:r>
            <w:r w:rsidR="005D43A3">
              <w:rPr>
                <w:noProof/>
                <w:webHidden/>
              </w:rPr>
              <w:fldChar w:fldCharType="begin"/>
            </w:r>
            <w:r w:rsidR="005D43A3">
              <w:rPr>
                <w:noProof/>
                <w:webHidden/>
              </w:rPr>
              <w:instrText xml:space="preserve"> PAGEREF _Toc126962043 \h </w:instrText>
            </w:r>
            <w:r w:rsidR="005D43A3">
              <w:rPr>
                <w:noProof/>
                <w:webHidden/>
              </w:rPr>
            </w:r>
            <w:r w:rsidR="005D43A3">
              <w:rPr>
                <w:noProof/>
                <w:webHidden/>
              </w:rPr>
              <w:fldChar w:fldCharType="separate"/>
            </w:r>
            <w:r w:rsidR="005D43A3">
              <w:rPr>
                <w:noProof/>
                <w:webHidden/>
              </w:rPr>
              <w:t>4</w:t>
            </w:r>
            <w:r w:rsidR="005D43A3">
              <w:rPr>
                <w:noProof/>
                <w:webHidden/>
              </w:rPr>
              <w:fldChar w:fldCharType="end"/>
            </w:r>
          </w:hyperlink>
        </w:p>
        <w:p w14:paraId="3386D2CB" w14:textId="3E8B2604" w:rsidR="005D43A3" w:rsidRDefault="00031DA1">
          <w:pPr>
            <w:pStyle w:val="Verzeichnis2"/>
            <w:rPr>
              <w:rFonts w:asciiTheme="minorHAnsi" w:eastAsiaTheme="minorEastAsia" w:hAnsiTheme="minorHAnsi" w:cs="Vrinda"/>
              <w:noProof/>
              <w:szCs w:val="28"/>
              <w:lang w:eastAsia="de-AT" w:bidi="bn-BD"/>
            </w:rPr>
          </w:pPr>
          <w:hyperlink w:anchor="_Toc126962044" w:history="1">
            <w:r w:rsidR="005D43A3" w:rsidRPr="00B957E4">
              <w:rPr>
                <w:rStyle w:val="Hyperlink"/>
                <w:noProof/>
                <w:lang w:val="en-GB"/>
              </w:rPr>
              <w:t>Abir:</w:t>
            </w:r>
            <w:r w:rsidR="005D43A3">
              <w:rPr>
                <w:rStyle w:val="Hyperlink"/>
                <w:noProof/>
                <w:lang w:val="en-GB"/>
              </w:rPr>
              <w:t>.</w:t>
            </w:r>
            <w:r w:rsidR="005D43A3">
              <w:rPr>
                <w:noProof/>
                <w:webHidden/>
              </w:rPr>
              <w:tab/>
            </w:r>
            <w:r w:rsidR="005D43A3">
              <w:rPr>
                <w:noProof/>
                <w:webHidden/>
              </w:rPr>
              <w:fldChar w:fldCharType="begin"/>
            </w:r>
            <w:r w:rsidR="005D43A3">
              <w:rPr>
                <w:noProof/>
                <w:webHidden/>
              </w:rPr>
              <w:instrText xml:space="preserve"> PAGEREF _Toc126962044 \h </w:instrText>
            </w:r>
            <w:r w:rsidR="005D43A3">
              <w:rPr>
                <w:noProof/>
                <w:webHidden/>
              </w:rPr>
            </w:r>
            <w:r w:rsidR="005D43A3">
              <w:rPr>
                <w:noProof/>
                <w:webHidden/>
              </w:rPr>
              <w:fldChar w:fldCharType="separate"/>
            </w:r>
            <w:r w:rsidR="005D43A3">
              <w:rPr>
                <w:noProof/>
                <w:webHidden/>
              </w:rPr>
              <w:t>4</w:t>
            </w:r>
            <w:r w:rsidR="005D43A3">
              <w:rPr>
                <w:noProof/>
                <w:webHidden/>
              </w:rPr>
              <w:fldChar w:fldCharType="end"/>
            </w:r>
          </w:hyperlink>
        </w:p>
        <w:p w14:paraId="56517728" w14:textId="6A8AB726" w:rsidR="005D43A3" w:rsidRDefault="00031DA1">
          <w:pPr>
            <w:pStyle w:val="Verzeichnis2"/>
            <w:rPr>
              <w:rFonts w:asciiTheme="minorHAnsi" w:eastAsiaTheme="minorEastAsia" w:hAnsiTheme="minorHAnsi" w:cs="Vrinda"/>
              <w:noProof/>
              <w:szCs w:val="28"/>
              <w:lang w:eastAsia="de-AT" w:bidi="bn-BD"/>
            </w:rPr>
          </w:pPr>
          <w:hyperlink w:anchor="_Toc126962045" w:history="1">
            <w:r w:rsidR="005D43A3" w:rsidRPr="00B957E4">
              <w:rPr>
                <w:rStyle w:val="Hyperlink"/>
                <w:noProof/>
                <w:lang w:val="en-GB"/>
              </w:rPr>
              <w:t>Elma:</w:t>
            </w:r>
            <w:r w:rsidR="005D43A3">
              <w:rPr>
                <w:noProof/>
                <w:webHidden/>
              </w:rPr>
              <w:tab/>
            </w:r>
            <w:r w:rsidR="005D43A3">
              <w:rPr>
                <w:noProof/>
                <w:webHidden/>
              </w:rPr>
              <w:fldChar w:fldCharType="begin"/>
            </w:r>
            <w:r w:rsidR="005D43A3">
              <w:rPr>
                <w:noProof/>
                <w:webHidden/>
              </w:rPr>
              <w:instrText xml:space="preserve"> PAGEREF _Toc126962045 \h </w:instrText>
            </w:r>
            <w:r w:rsidR="005D43A3">
              <w:rPr>
                <w:noProof/>
                <w:webHidden/>
              </w:rPr>
            </w:r>
            <w:r w:rsidR="005D43A3">
              <w:rPr>
                <w:noProof/>
                <w:webHidden/>
              </w:rPr>
              <w:fldChar w:fldCharType="separate"/>
            </w:r>
            <w:r w:rsidR="005D43A3">
              <w:rPr>
                <w:noProof/>
                <w:webHidden/>
              </w:rPr>
              <w:t>5</w:t>
            </w:r>
            <w:r w:rsidR="005D43A3">
              <w:rPr>
                <w:noProof/>
                <w:webHidden/>
              </w:rPr>
              <w:fldChar w:fldCharType="end"/>
            </w:r>
          </w:hyperlink>
        </w:p>
        <w:p w14:paraId="0E552954" w14:textId="7FDB2481" w:rsidR="005D43A3" w:rsidRDefault="00031DA1">
          <w:pPr>
            <w:pStyle w:val="Verzeichnis2"/>
            <w:rPr>
              <w:rFonts w:asciiTheme="minorHAnsi" w:eastAsiaTheme="minorEastAsia" w:hAnsiTheme="minorHAnsi" w:cs="Vrinda"/>
              <w:noProof/>
              <w:szCs w:val="28"/>
              <w:lang w:eastAsia="de-AT" w:bidi="bn-BD"/>
            </w:rPr>
          </w:pPr>
          <w:hyperlink w:anchor="_Toc126962046" w:history="1">
            <w:r w:rsidR="005D43A3" w:rsidRPr="00B957E4">
              <w:rPr>
                <w:rStyle w:val="Hyperlink"/>
                <w:noProof/>
                <w:lang w:val="en-GB"/>
              </w:rPr>
              <w:t>Stefan:</w:t>
            </w:r>
            <w:r w:rsidR="005D43A3">
              <w:rPr>
                <w:noProof/>
                <w:webHidden/>
              </w:rPr>
              <w:tab/>
            </w:r>
            <w:r w:rsidR="005D43A3">
              <w:rPr>
                <w:noProof/>
                <w:webHidden/>
              </w:rPr>
              <w:fldChar w:fldCharType="begin"/>
            </w:r>
            <w:r w:rsidR="005D43A3">
              <w:rPr>
                <w:noProof/>
                <w:webHidden/>
              </w:rPr>
              <w:instrText xml:space="preserve"> PAGEREF _Toc126962046 \h </w:instrText>
            </w:r>
            <w:r w:rsidR="005D43A3">
              <w:rPr>
                <w:noProof/>
                <w:webHidden/>
              </w:rPr>
            </w:r>
            <w:r w:rsidR="005D43A3">
              <w:rPr>
                <w:noProof/>
                <w:webHidden/>
              </w:rPr>
              <w:fldChar w:fldCharType="separate"/>
            </w:r>
            <w:r w:rsidR="005D43A3">
              <w:rPr>
                <w:noProof/>
                <w:webHidden/>
              </w:rPr>
              <w:t>6</w:t>
            </w:r>
            <w:r w:rsidR="005D43A3">
              <w:rPr>
                <w:noProof/>
                <w:webHidden/>
              </w:rPr>
              <w:fldChar w:fldCharType="end"/>
            </w:r>
          </w:hyperlink>
        </w:p>
        <w:p w14:paraId="741F2F4A" w14:textId="77945E71" w:rsidR="005D43A3" w:rsidRDefault="00031DA1">
          <w:pPr>
            <w:pStyle w:val="Verzeichnis2"/>
            <w:rPr>
              <w:rFonts w:asciiTheme="minorHAnsi" w:eastAsiaTheme="minorEastAsia" w:hAnsiTheme="minorHAnsi" w:cs="Vrinda"/>
              <w:noProof/>
              <w:szCs w:val="28"/>
              <w:lang w:eastAsia="de-AT" w:bidi="bn-BD"/>
            </w:rPr>
          </w:pPr>
          <w:hyperlink w:anchor="_Toc126962047" w:history="1">
            <w:r w:rsidR="005D43A3" w:rsidRPr="00B957E4">
              <w:rPr>
                <w:rStyle w:val="Hyperlink"/>
                <w:noProof/>
                <w:lang w:val="en-GB"/>
              </w:rPr>
              <w:t>Nuray:</w:t>
            </w:r>
            <w:r w:rsidR="005D43A3">
              <w:rPr>
                <w:noProof/>
                <w:webHidden/>
              </w:rPr>
              <w:tab/>
            </w:r>
            <w:r w:rsidR="005D43A3">
              <w:rPr>
                <w:noProof/>
                <w:webHidden/>
              </w:rPr>
              <w:fldChar w:fldCharType="begin"/>
            </w:r>
            <w:r w:rsidR="005D43A3">
              <w:rPr>
                <w:noProof/>
                <w:webHidden/>
              </w:rPr>
              <w:instrText xml:space="preserve"> PAGEREF _Toc126962047 \h </w:instrText>
            </w:r>
            <w:r w:rsidR="005D43A3">
              <w:rPr>
                <w:noProof/>
                <w:webHidden/>
              </w:rPr>
            </w:r>
            <w:r w:rsidR="005D43A3">
              <w:rPr>
                <w:noProof/>
                <w:webHidden/>
              </w:rPr>
              <w:fldChar w:fldCharType="separate"/>
            </w:r>
            <w:r w:rsidR="005D43A3">
              <w:rPr>
                <w:noProof/>
                <w:webHidden/>
              </w:rPr>
              <w:t>7</w:t>
            </w:r>
            <w:r w:rsidR="005D43A3">
              <w:rPr>
                <w:noProof/>
                <w:webHidden/>
              </w:rPr>
              <w:fldChar w:fldCharType="end"/>
            </w:r>
          </w:hyperlink>
        </w:p>
        <w:p w14:paraId="6B66176D" w14:textId="1EB32C76" w:rsidR="005D43A3" w:rsidRDefault="00031DA1">
          <w:pPr>
            <w:pStyle w:val="Verzeichnis1"/>
            <w:rPr>
              <w:rFonts w:asciiTheme="minorHAnsi" w:eastAsiaTheme="minorEastAsia" w:hAnsiTheme="minorHAnsi" w:cs="Vrinda"/>
              <w:noProof/>
              <w:szCs w:val="28"/>
              <w:lang w:eastAsia="de-AT" w:bidi="bn-BD"/>
            </w:rPr>
          </w:pPr>
          <w:hyperlink w:anchor="_Toc126962048" w:history="1">
            <w:r w:rsidR="005D43A3" w:rsidRPr="00B957E4">
              <w:rPr>
                <w:rStyle w:val="Hyperlink"/>
                <w:noProof/>
                <w:lang w:val="en-GB"/>
              </w:rPr>
              <w:t>User Perspective</w:t>
            </w:r>
            <w:r w:rsidR="005D43A3">
              <w:rPr>
                <w:noProof/>
                <w:webHidden/>
              </w:rPr>
              <w:tab/>
            </w:r>
            <w:r w:rsidR="005D43A3">
              <w:rPr>
                <w:noProof/>
                <w:webHidden/>
              </w:rPr>
              <w:fldChar w:fldCharType="begin"/>
            </w:r>
            <w:r w:rsidR="005D43A3">
              <w:rPr>
                <w:noProof/>
                <w:webHidden/>
              </w:rPr>
              <w:instrText xml:space="preserve"> PAGEREF _Toc126962048 \h </w:instrText>
            </w:r>
            <w:r w:rsidR="005D43A3">
              <w:rPr>
                <w:noProof/>
                <w:webHidden/>
              </w:rPr>
            </w:r>
            <w:r w:rsidR="005D43A3">
              <w:rPr>
                <w:noProof/>
                <w:webHidden/>
              </w:rPr>
              <w:fldChar w:fldCharType="separate"/>
            </w:r>
            <w:r w:rsidR="005D43A3">
              <w:rPr>
                <w:noProof/>
                <w:webHidden/>
              </w:rPr>
              <w:t>9</w:t>
            </w:r>
            <w:r w:rsidR="005D43A3">
              <w:rPr>
                <w:noProof/>
                <w:webHidden/>
              </w:rPr>
              <w:fldChar w:fldCharType="end"/>
            </w:r>
          </w:hyperlink>
        </w:p>
        <w:p w14:paraId="469DA004" w14:textId="0487442A" w:rsidR="005D43A3" w:rsidRDefault="00031DA1">
          <w:pPr>
            <w:pStyle w:val="Verzeichnis1"/>
            <w:rPr>
              <w:rFonts w:asciiTheme="minorHAnsi" w:eastAsiaTheme="minorEastAsia" w:hAnsiTheme="minorHAnsi" w:cs="Vrinda"/>
              <w:noProof/>
              <w:szCs w:val="28"/>
              <w:lang w:eastAsia="de-AT" w:bidi="bn-BD"/>
            </w:rPr>
          </w:pPr>
          <w:hyperlink w:anchor="_Toc126962049" w:history="1">
            <w:r w:rsidR="005D43A3" w:rsidRPr="00B957E4">
              <w:rPr>
                <w:rStyle w:val="Hyperlink"/>
                <w:noProof/>
                <w:lang w:val="en-GB"/>
              </w:rPr>
              <w:t>Developer Perspective</w:t>
            </w:r>
            <w:r w:rsidR="005D43A3">
              <w:rPr>
                <w:noProof/>
                <w:webHidden/>
              </w:rPr>
              <w:tab/>
            </w:r>
            <w:r w:rsidR="005D43A3">
              <w:rPr>
                <w:noProof/>
                <w:webHidden/>
              </w:rPr>
              <w:fldChar w:fldCharType="begin"/>
            </w:r>
            <w:r w:rsidR="005D43A3">
              <w:rPr>
                <w:noProof/>
                <w:webHidden/>
              </w:rPr>
              <w:instrText xml:space="preserve"> PAGEREF _Toc126962049 \h </w:instrText>
            </w:r>
            <w:r w:rsidR="005D43A3">
              <w:rPr>
                <w:noProof/>
                <w:webHidden/>
              </w:rPr>
            </w:r>
            <w:r w:rsidR="005D43A3">
              <w:rPr>
                <w:noProof/>
                <w:webHidden/>
              </w:rPr>
              <w:fldChar w:fldCharType="separate"/>
            </w:r>
            <w:r w:rsidR="005D43A3">
              <w:rPr>
                <w:noProof/>
                <w:webHidden/>
              </w:rPr>
              <w:t>12</w:t>
            </w:r>
            <w:r w:rsidR="005D43A3">
              <w:rPr>
                <w:noProof/>
                <w:webHidden/>
              </w:rPr>
              <w:fldChar w:fldCharType="end"/>
            </w:r>
          </w:hyperlink>
        </w:p>
        <w:p w14:paraId="28109731" w14:textId="72E9265E" w:rsidR="005D43A3" w:rsidRDefault="00031DA1">
          <w:pPr>
            <w:pStyle w:val="Verzeichnis2"/>
            <w:rPr>
              <w:rFonts w:asciiTheme="minorHAnsi" w:eastAsiaTheme="minorEastAsia" w:hAnsiTheme="minorHAnsi" w:cs="Vrinda"/>
              <w:noProof/>
              <w:szCs w:val="28"/>
              <w:lang w:eastAsia="de-AT" w:bidi="bn-BD"/>
            </w:rPr>
          </w:pPr>
          <w:hyperlink w:anchor="_Toc126962050" w:history="1">
            <w:r w:rsidR="005D43A3" w:rsidRPr="00B957E4">
              <w:rPr>
                <w:rStyle w:val="Hyperlink"/>
                <w:noProof/>
                <w:lang w:val="en-GB"/>
              </w:rPr>
              <w:t>Design</w:t>
            </w:r>
            <w:r w:rsidR="005D43A3">
              <w:rPr>
                <w:noProof/>
                <w:webHidden/>
              </w:rPr>
              <w:tab/>
            </w:r>
            <w:r w:rsidR="005D43A3">
              <w:rPr>
                <w:noProof/>
                <w:webHidden/>
              </w:rPr>
              <w:fldChar w:fldCharType="begin"/>
            </w:r>
            <w:r w:rsidR="005D43A3">
              <w:rPr>
                <w:noProof/>
                <w:webHidden/>
              </w:rPr>
              <w:instrText xml:space="preserve"> PAGEREF _Toc126962050 \h </w:instrText>
            </w:r>
            <w:r w:rsidR="005D43A3">
              <w:rPr>
                <w:noProof/>
                <w:webHidden/>
              </w:rPr>
            </w:r>
            <w:r w:rsidR="005D43A3">
              <w:rPr>
                <w:noProof/>
                <w:webHidden/>
              </w:rPr>
              <w:fldChar w:fldCharType="separate"/>
            </w:r>
            <w:r w:rsidR="005D43A3">
              <w:rPr>
                <w:noProof/>
                <w:webHidden/>
              </w:rPr>
              <w:t>12</w:t>
            </w:r>
            <w:r w:rsidR="005D43A3">
              <w:rPr>
                <w:noProof/>
                <w:webHidden/>
              </w:rPr>
              <w:fldChar w:fldCharType="end"/>
            </w:r>
          </w:hyperlink>
        </w:p>
        <w:p w14:paraId="1F84EF32" w14:textId="02892BE2" w:rsidR="005D43A3" w:rsidRDefault="00031DA1">
          <w:pPr>
            <w:pStyle w:val="Verzeichnis3"/>
            <w:rPr>
              <w:rFonts w:asciiTheme="minorHAnsi" w:eastAsiaTheme="minorEastAsia" w:hAnsiTheme="minorHAnsi" w:cs="Vrinda"/>
              <w:szCs w:val="28"/>
              <w:lang w:eastAsia="de-AT" w:bidi="bn-BD"/>
            </w:rPr>
          </w:pPr>
          <w:hyperlink w:anchor="_Toc126962051" w:history="1">
            <w:r w:rsidR="005D43A3" w:rsidRPr="00B957E4">
              <w:rPr>
                <w:rStyle w:val="Hyperlink"/>
                <w:lang w:val="en-GB"/>
              </w:rPr>
              <w:t>Overview of the System</w:t>
            </w:r>
            <w:r w:rsidR="005D43A3">
              <w:rPr>
                <w:webHidden/>
              </w:rPr>
              <w:tab/>
            </w:r>
            <w:r w:rsidR="005D43A3">
              <w:rPr>
                <w:webHidden/>
              </w:rPr>
              <w:fldChar w:fldCharType="begin"/>
            </w:r>
            <w:r w:rsidR="005D43A3">
              <w:rPr>
                <w:webHidden/>
              </w:rPr>
              <w:instrText xml:space="preserve"> PAGEREF _Toc126962051 \h </w:instrText>
            </w:r>
            <w:r w:rsidR="005D43A3">
              <w:rPr>
                <w:webHidden/>
              </w:rPr>
            </w:r>
            <w:r w:rsidR="005D43A3">
              <w:rPr>
                <w:webHidden/>
              </w:rPr>
              <w:fldChar w:fldCharType="separate"/>
            </w:r>
            <w:r w:rsidR="005D43A3">
              <w:rPr>
                <w:webHidden/>
              </w:rPr>
              <w:t>12</w:t>
            </w:r>
            <w:r w:rsidR="005D43A3">
              <w:rPr>
                <w:webHidden/>
              </w:rPr>
              <w:fldChar w:fldCharType="end"/>
            </w:r>
          </w:hyperlink>
        </w:p>
        <w:p w14:paraId="49D91413" w14:textId="358B0AE9" w:rsidR="005D43A3" w:rsidRDefault="00031DA1">
          <w:pPr>
            <w:pStyle w:val="Verzeichnis1"/>
            <w:rPr>
              <w:rFonts w:asciiTheme="minorHAnsi" w:eastAsiaTheme="minorEastAsia" w:hAnsiTheme="minorHAnsi" w:cs="Vrinda"/>
              <w:noProof/>
              <w:szCs w:val="28"/>
              <w:lang w:eastAsia="de-AT" w:bidi="bn-BD"/>
            </w:rPr>
          </w:pPr>
          <w:hyperlink w:anchor="_Toc126962052" w:history="1">
            <w:r w:rsidR="005D43A3" w:rsidRPr="00B957E4">
              <w:rPr>
                <w:rStyle w:val="Hyperlink"/>
                <w:noProof/>
                <w:lang w:val="en-GB"/>
              </w:rPr>
              <w:t>Important Design Decisions</w:t>
            </w:r>
            <w:r w:rsidR="005D43A3">
              <w:rPr>
                <w:noProof/>
                <w:webHidden/>
              </w:rPr>
              <w:tab/>
            </w:r>
            <w:r w:rsidR="005D43A3">
              <w:rPr>
                <w:noProof/>
                <w:webHidden/>
              </w:rPr>
              <w:fldChar w:fldCharType="begin"/>
            </w:r>
            <w:r w:rsidR="005D43A3">
              <w:rPr>
                <w:noProof/>
                <w:webHidden/>
              </w:rPr>
              <w:instrText xml:space="preserve"> PAGEREF _Toc126962052 \h </w:instrText>
            </w:r>
            <w:r w:rsidR="005D43A3">
              <w:rPr>
                <w:noProof/>
                <w:webHidden/>
              </w:rPr>
            </w:r>
            <w:r w:rsidR="005D43A3">
              <w:rPr>
                <w:noProof/>
                <w:webHidden/>
              </w:rPr>
              <w:fldChar w:fldCharType="separate"/>
            </w:r>
            <w:r w:rsidR="005D43A3">
              <w:rPr>
                <w:noProof/>
                <w:webHidden/>
              </w:rPr>
              <w:t>15</w:t>
            </w:r>
            <w:r w:rsidR="005D43A3">
              <w:rPr>
                <w:noProof/>
                <w:webHidden/>
              </w:rPr>
              <w:fldChar w:fldCharType="end"/>
            </w:r>
          </w:hyperlink>
        </w:p>
        <w:p w14:paraId="27E3FE9C" w14:textId="7268608E" w:rsidR="005D43A3" w:rsidRDefault="00031DA1">
          <w:pPr>
            <w:pStyle w:val="Verzeichnis1"/>
            <w:rPr>
              <w:rFonts w:asciiTheme="minorHAnsi" w:eastAsiaTheme="minorEastAsia" w:hAnsiTheme="minorHAnsi" w:cs="Vrinda"/>
              <w:noProof/>
              <w:szCs w:val="28"/>
              <w:lang w:eastAsia="de-AT" w:bidi="bn-BD"/>
            </w:rPr>
          </w:pPr>
          <w:hyperlink w:anchor="_Toc126962053" w:history="1">
            <w:r w:rsidR="005D43A3" w:rsidRPr="00B957E4">
              <w:rPr>
                <w:rStyle w:val="Hyperlink"/>
                <w:noProof/>
                <w:lang w:val="en-GB"/>
              </w:rPr>
              <w:t>Implementation</w:t>
            </w:r>
            <w:r w:rsidR="005D43A3">
              <w:rPr>
                <w:noProof/>
                <w:webHidden/>
              </w:rPr>
              <w:tab/>
            </w:r>
            <w:r w:rsidR="005D43A3">
              <w:rPr>
                <w:noProof/>
                <w:webHidden/>
              </w:rPr>
              <w:fldChar w:fldCharType="begin"/>
            </w:r>
            <w:r w:rsidR="005D43A3">
              <w:rPr>
                <w:noProof/>
                <w:webHidden/>
              </w:rPr>
              <w:instrText xml:space="preserve"> PAGEREF _Toc126962053 \h </w:instrText>
            </w:r>
            <w:r w:rsidR="005D43A3">
              <w:rPr>
                <w:noProof/>
                <w:webHidden/>
              </w:rPr>
            </w:r>
            <w:r w:rsidR="005D43A3">
              <w:rPr>
                <w:noProof/>
                <w:webHidden/>
              </w:rPr>
              <w:fldChar w:fldCharType="separate"/>
            </w:r>
            <w:r w:rsidR="005D43A3">
              <w:rPr>
                <w:noProof/>
                <w:webHidden/>
              </w:rPr>
              <w:t>15</w:t>
            </w:r>
            <w:r w:rsidR="005D43A3">
              <w:rPr>
                <w:noProof/>
                <w:webHidden/>
              </w:rPr>
              <w:fldChar w:fldCharType="end"/>
            </w:r>
          </w:hyperlink>
        </w:p>
        <w:p w14:paraId="70AB7B1D" w14:textId="7D8A88ED" w:rsidR="005D43A3" w:rsidRDefault="00031DA1">
          <w:pPr>
            <w:pStyle w:val="Verzeichnis1"/>
            <w:rPr>
              <w:rFonts w:asciiTheme="minorHAnsi" w:eastAsiaTheme="minorEastAsia" w:hAnsiTheme="minorHAnsi" w:cs="Vrinda"/>
              <w:noProof/>
              <w:szCs w:val="28"/>
              <w:lang w:eastAsia="de-AT" w:bidi="bn-BD"/>
            </w:rPr>
          </w:pPr>
          <w:hyperlink w:anchor="_Toc126962054" w:history="1">
            <w:r w:rsidR="005D43A3" w:rsidRPr="00B957E4">
              <w:rPr>
                <w:rStyle w:val="Hyperlink"/>
                <w:noProof/>
                <w:lang w:val="en-GB"/>
              </w:rPr>
              <w:t>Code Quality</w:t>
            </w:r>
            <w:r w:rsidR="005D43A3">
              <w:rPr>
                <w:noProof/>
                <w:webHidden/>
              </w:rPr>
              <w:tab/>
            </w:r>
            <w:r w:rsidR="005D43A3">
              <w:rPr>
                <w:noProof/>
                <w:webHidden/>
              </w:rPr>
              <w:fldChar w:fldCharType="begin"/>
            </w:r>
            <w:r w:rsidR="005D43A3">
              <w:rPr>
                <w:noProof/>
                <w:webHidden/>
              </w:rPr>
              <w:instrText xml:space="preserve"> PAGEREF _Toc126962054 \h </w:instrText>
            </w:r>
            <w:r w:rsidR="005D43A3">
              <w:rPr>
                <w:noProof/>
                <w:webHidden/>
              </w:rPr>
            </w:r>
            <w:r w:rsidR="005D43A3">
              <w:rPr>
                <w:noProof/>
                <w:webHidden/>
              </w:rPr>
              <w:fldChar w:fldCharType="separate"/>
            </w:r>
            <w:r w:rsidR="005D43A3">
              <w:rPr>
                <w:noProof/>
                <w:webHidden/>
              </w:rPr>
              <w:t>16</w:t>
            </w:r>
            <w:r w:rsidR="005D43A3">
              <w:rPr>
                <w:noProof/>
                <w:webHidden/>
              </w:rPr>
              <w:fldChar w:fldCharType="end"/>
            </w:r>
          </w:hyperlink>
        </w:p>
        <w:p w14:paraId="7D9EFC92" w14:textId="57E7F822" w:rsidR="005D43A3" w:rsidRDefault="00031DA1">
          <w:pPr>
            <w:pStyle w:val="Verzeichnis1"/>
            <w:rPr>
              <w:rFonts w:asciiTheme="minorHAnsi" w:eastAsiaTheme="minorEastAsia" w:hAnsiTheme="minorHAnsi" w:cs="Vrinda"/>
              <w:noProof/>
              <w:szCs w:val="28"/>
              <w:lang w:eastAsia="de-AT" w:bidi="bn-BD"/>
            </w:rPr>
          </w:pPr>
          <w:hyperlink w:anchor="_Toc126962055" w:history="1">
            <w:r w:rsidR="005D43A3" w:rsidRPr="00B957E4">
              <w:rPr>
                <w:rStyle w:val="Hyperlink"/>
                <w:noProof/>
                <w:lang w:val="en-GB"/>
              </w:rPr>
              <w:t>Testing</w:t>
            </w:r>
            <w:r w:rsidR="005D43A3">
              <w:rPr>
                <w:noProof/>
                <w:webHidden/>
              </w:rPr>
              <w:tab/>
            </w:r>
            <w:r w:rsidR="005D43A3">
              <w:rPr>
                <w:noProof/>
                <w:webHidden/>
              </w:rPr>
              <w:fldChar w:fldCharType="begin"/>
            </w:r>
            <w:r w:rsidR="005D43A3">
              <w:rPr>
                <w:noProof/>
                <w:webHidden/>
              </w:rPr>
              <w:instrText xml:space="preserve"> PAGEREF _Toc126962055 \h </w:instrText>
            </w:r>
            <w:r w:rsidR="005D43A3">
              <w:rPr>
                <w:noProof/>
                <w:webHidden/>
              </w:rPr>
            </w:r>
            <w:r w:rsidR="005D43A3">
              <w:rPr>
                <w:noProof/>
                <w:webHidden/>
              </w:rPr>
              <w:fldChar w:fldCharType="separate"/>
            </w:r>
            <w:r w:rsidR="005D43A3">
              <w:rPr>
                <w:noProof/>
                <w:webHidden/>
              </w:rPr>
              <w:t>17</w:t>
            </w:r>
            <w:r w:rsidR="005D43A3">
              <w:rPr>
                <w:noProof/>
                <w:webHidden/>
              </w:rPr>
              <w:fldChar w:fldCharType="end"/>
            </w:r>
          </w:hyperlink>
        </w:p>
        <w:p w14:paraId="574C62C0" w14:textId="1E7712F0" w:rsidR="005D43A3" w:rsidRDefault="00031DA1">
          <w:pPr>
            <w:pStyle w:val="Verzeichnis1"/>
            <w:rPr>
              <w:rFonts w:asciiTheme="minorHAnsi" w:eastAsiaTheme="minorEastAsia" w:hAnsiTheme="minorHAnsi" w:cs="Vrinda"/>
              <w:noProof/>
              <w:szCs w:val="28"/>
              <w:lang w:eastAsia="de-AT" w:bidi="bn-BD"/>
            </w:rPr>
          </w:pPr>
          <w:hyperlink w:anchor="_Toc126962056" w:history="1">
            <w:r w:rsidR="005D43A3" w:rsidRPr="00B957E4">
              <w:rPr>
                <w:rStyle w:val="Hyperlink"/>
                <w:noProof/>
                <w:lang w:val="en-GB"/>
              </w:rPr>
              <w:t>Installation Guide</w:t>
            </w:r>
            <w:r w:rsidR="005D43A3">
              <w:rPr>
                <w:noProof/>
                <w:webHidden/>
              </w:rPr>
              <w:tab/>
            </w:r>
            <w:r w:rsidR="005D43A3">
              <w:rPr>
                <w:noProof/>
                <w:webHidden/>
              </w:rPr>
              <w:fldChar w:fldCharType="begin"/>
            </w:r>
            <w:r w:rsidR="005D43A3">
              <w:rPr>
                <w:noProof/>
                <w:webHidden/>
              </w:rPr>
              <w:instrText xml:space="preserve"> PAGEREF _Toc126962056 \h </w:instrText>
            </w:r>
            <w:r w:rsidR="005D43A3">
              <w:rPr>
                <w:noProof/>
                <w:webHidden/>
              </w:rPr>
            </w:r>
            <w:r w:rsidR="005D43A3">
              <w:rPr>
                <w:noProof/>
                <w:webHidden/>
              </w:rPr>
              <w:fldChar w:fldCharType="separate"/>
            </w:r>
            <w:r w:rsidR="005D43A3">
              <w:rPr>
                <w:noProof/>
                <w:webHidden/>
              </w:rPr>
              <w:t>18</w:t>
            </w:r>
            <w:r w:rsidR="005D43A3">
              <w:rPr>
                <w:noProof/>
                <w:webHidden/>
              </w:rPr>
              <w:fldChar w:fldCharType="end"/>
            </w:r>
          </w:hyperlink>
        </w:p>
        <w:p w14:paraId="4DBBEB1D" w14:textId="3B7477AD" w:rsidR="00F10AF0" w:rsidRDefault="00F10AF0">
          <w:r>
            <w:rPr>
              <w:b/>
              <w:bCs/>
              <w:lang w:val="de-DE"/>
            </w:rPr>
            <w:fldChar w:fldCharType="end"/>
          </w:r>
        </w:p>
      </w:sdtContent>
    </w:sdt>
    <w:p w14:paraId="67F5D4E1" w14:textId="2B72CE7F" w:rsidR="00D0375E" w:rsidRPr="00EA130D" w:rsidRDefault="00D0375E" w:rsidP="00D0375E">
      <w:pPr>
        <w:rPr>
          <w:lang w:val="en-GB"/>
        </w:rPr>
      </w:pPr>
    </w:p>
    <w:p w14:paraId="5CF49D4B" w14:textId="77777777" w:rsidR="00D0375E" w:rsidRPr="00EA130D" w:rsidRDefault="00D0375E" w:rsidP="00D0375E">
      <w:pPr>
        <w:rPr>
          <w:lang w:val="en-GB"/>
        </w:rPr>
      </w:pPr>
    </w:p>
    <w:p w14:paraId="2F43331E" w14:textId="77777777" w:rsidR="00D0375E" w:rsidRPr="00EA130D" w:rsidRDefault="00D0375E" w:rsidP="00D0375E">
      <w:pPr>
        <w:rPr>
          <w:lang w:val="en-GB"/>
        </w:rPr>
      </w:pPr>
    </w:p>
    <w:p w14:paraId="400CDCD1" w14:textId="77777777" w:rsidR="00D0375E" w:rsidRPr="00EA130D" w:rsidRDefault="00D0375E" w:rsidP="00D0375E">
      <w:pPr>
        <w:spacing w:after="160" w:line="259" w:lineRule="auto"/>
        <w:rPr>
          <w:lang w:val="en-GB"/>
        </w:rPr>
      </w:pPr>
    </w:p>
    <w:p w14:paraId="48800C60" w14:textId="77777777" w:rsidR="00D0375E" w:rsidRPr="00EA130D" w:rsidRDefault="00D0375E" w:rsidP="00D0375E">
      <w:pPr>
        <w:spacing w:after="160" w:line="259" w:lineRule="auto"/>
        <w:rPr>
          <w:lang w:val="en-GB"/>
        </w:rPr>
      </w:pPr>
    </w:p>
    <w:p w14:paraId="73679F88" w14:textId="77777777" w:rsidR="00D0375E" w:rsidRPr="00EA130D" w:rsidRDefault="00D0375E" w:rsidP="00D0375E">
      <w:pPr>
        <w:pStyle w:val="Tabellenberschrift"/>
        <w:rPr>
          <w:lang w:val="en-GB"/>
        </w:rPr>
      </w:pPr>
      <w:r w:rsidRPr="00EA130D">
        <w:rPr>
          <w:lang w:val="en-GB"/>
        </w:rPr>
        <w:t>Version history</w:t>
      </w:r>
    </w:p>
    <w:tbl>
      <w:tblPr>
        <w:tblStyle w:val="TabelleJKU"/>
        <w:tblW w:w="0" w:type="auto"/>
        <w:tblLook w:val="0620" w:firstRow="1" w:lastRow="0" w:firstColumn="0" w:lastColumn="0" w:noHBand="1" w:noVBand="1"/>
      </w:tblPr>
      <w:tblGrid>
        <w:gridCol w:w="2354"/>
        <w:gridCol w:w="2331"/>
        <w:gridCol w:w="2351"/>
        <w:gridCol w:w="2365"/>
      </w:tblGrid>
      <w:tr w:rsidR="00D0375E" w:rsidRPr="00EA130D" w14:paraId="4B72D31C" w14:textId="77777777" w:rsidTr="4D89FFC4">
        <w:trPr>
          <w:cnfStyle w:val="100000000000" w:firstRow="1" w:lastRow="0" w:firstColumn="0" w:lastColumn="0" w:oddVBand="0" w:evenVBand="0" w:oddHBand="0" w:evenHBand="0" w:firstRowFirstColumn="0" w:firstRowLastColumn="0" w:lastRowFirstColumn="0" w:lastRowLastColumn="0"/>
        </w:trPr>
        <w:tc>
          <w:tcPr>
            <w:tcW w:w="2492" w:type="dxa"/>
          </w:tcPr>
          <w:p w14:paraId="69600A62" w14:textId="77777777" w:rsidR="00D0375E" w:rsidRPr="00EA130D" w:rsidRDefault="00D0375E">
            <w:pPr>
              <w:rPr>
                <w:lang w:val="en-GB"/>
              </w:rPr>
            </w:pPr>
            <w:r w:rsidRPr="00EA130D">
              <w:rPr>
                <w:lang w:val="en-GB"/>
              </w:rPr>
              <w:t>Version</w:t>
            </w:r>
          </w:p>
        </w:tc>
        <w:tc>
          <w:tcPr>
            <w:tcW w:w="2492" w:type="dxa"/>
          </w:tcPr>
          <w:p w14:paraId="247B33AF" w14:textId="77777777" w:rsidR="00D0375E" w:rsidRPr="00EA130D" w:rsidRDefault="00D0375E">
            <w:pPr>
              <w:rPr>
                <w:lang w:val="en-GB"/>
              </w:rPr>
            </w:pPr>
            <w:r w:rsidRPr="00EA130D">
              <w:rPr>
                <w:lang w:val="en-GB"/>
              </w:rPr>
              <w:t>Date</w:t>
            </w:r>
          </w:p>
        </w:tc>
        <w:tc>
          <w:tcPr>
            <w:tcW w:w="2492" w:type="dxa"/>
          </w:tcPr>
          <w:p w14:paraId="257A9180" w14:textId="77777777" w:rsidR="00D0375E" w:rsidRPr="00EA130D" w:rsidRDefault="00D0375E">
            <w:pPr>
              <w:rPr>
                <w:lang w:val="en-GB"/>
              </w:rPr>
            </w:pPr>
            <w:r w:rsidRPr="00EA130D">
              <w:rPr>
                <w:lang w:val="en-GB"/>
              </w:rPr>
              <w:t>Creator</w:t>
            </w:r>
          </w:p>
        </w:tc>
        <w:tc>
          <w:tcPr>
            <w:tcW w:w="2492" w:type="dxa"/>
          </w:tcPr>
          <w:p w14:paraId="6A2C9591" w14:textId="77777777" w:rsidR="00D0375E" w:rsidRPr="00EA130D" w:rsidRDefault="00D0375E">
            <w:pPr>
              <w:rPr>
                <w:lang w:val="en-GB"/>
              </w:rPr>
            </w:pPr>
            <w:r w:rsidRPr="00EA130D">
              <w:rPr>
                <w:lang w:val="en-GB"/>
              </w:rPr>
              <w:t>Changes</w:t>
            </w:r>
          </w:p>
        </w:tc>
      </w:tr>
      <w:tr w:rsidR="00D0375E" w:rsidRPr="00EA130D" w14:paraId="0D5F0C20" w14:textId="77777777" w:rsidTr="4D89FFC4">
        <w:tc>
          <w:tcPr>
            <w:tcW w:w="2492" w:type="dxa"/>
          </w:tcPr>
          <w:p w14:paraId="0F19C78B" w14:textId="2F9093BC" w:rsidR="00D0375E" w:rsidRPr="00EA130D" w:rsidRDefault="4D89FFC4">
            <w:pPr>
              <w:rPr>
                <w:lang w:val="en-GB"/>
              </w:rPr>
            </w:pPr>
            <w:r w:rsidRPr="00EA130D">
              <w:rPr>
                <w:lang w:val="en-GB"/>
              </w:rPr>
              <w:t>0.1</w:t>
            </w:r>
          </w:p>
        </w:tc>
        <w:tc>
          <w:tcPr>
            <w:tcW w:w="2492" w:type="dxa"/>
          </w:tcPr>
          <w:p w14:paraId="6B08E853" w14:textId="4547CEE8" w:rsidR="00D0375E" w:rsidRPr="00EA130D" w:rsidRDefault="4D89FFC4">
            <w:pPr>
              <w:rPr>
                <w:lang w:val="en-GB"/>
              </w:rPr>
            </w:pPr>
            <w:r w:rsidRPr="00EA130D">
              <w:rPr>
                <w:lang w:val="en-GB"/>
              </w:rPr>
              <w:t>2023-02-09</w:t>
            </w:r>
          </w:p>
        </w:tc>
        <w:tc>
          <w:tcPr>
            <w:tcW w:w="2492" w:type="dxa"/>
          </w:tcPr>
          <w:p w14:paraId="4FC5A745" w14:textId="1D8022CA" w:rsidR="00D0375E" w:rsidRPr="00EA130D" w:rsidRDefault="4D89FFC4">
            <w:pPr>
              <w:rPr>
                <w:lang w:val="en-GB"/>
              </w:rPr>
            </w:pPr>
            <w:r w:rsidRPr="00EA130D">
              <w:rPr>
                <w:lang w:val="en-GB"/>
              </w:rPr>
              <w:t>Abir Sikder</w:t>
            </w:r>
          </w:p>
        </w:tc>
        <w:tc>
          <w:tcPr>
            <w:tcW w:w="2492" w:type="dxa"/>
          </w:tcPr>
          <w:p w14:paraId="6CAEEA4A" w14:textId="1B3A2417" w:rsidR="00D0375E" w:rsidRPr="00EA130D" w:rsidRDefault="4D89FFC4">
            <w:pPr>
              <w:rPr>
                <w:lang w:val="en-GB"/>
              </w:rPr>
            </w:pPr>
            <w:r w:rsidRPr="00EA130D">
              <w:rPr>
                <w:lang w:val="en-GB"/>
              </w:rPr>
              <w:t>Initial</w:t>
            </w:r>
          </w:p>
        </w:tc>
      </w:tr>
      <w:tr w:rsidR="00D0375E" w:rsidRPr="00EA130D" w14:paraId="57ECCE4B" w14:textId="77777777" w:rsidTr="4D89FFC4">
        <w:tc>
          <w:tcPr>
            <w:tcW w:w="2492" w:type="dxa"/>
          </w:tcPr>
          <w:p w14:paraId="1260E931" w14:textId="7E74EE23" w:rsidR="00D0375E" w:rsidRPr="00EA130D" w:rsidRDefault="00C22AE4">
            <w:pPr>
              <w:rPr>
                <w:lang w:val="en-GB"/>
              </w:rPr>
            </w:pPr>
            <w:r>
              <w:rPr>
                <w:lang w:val="en-GB"/>
              </w:rPr>
              <w:t>1.0</w:t>
            </w:r>
          </w:p>
        </w:tc>
        <w:tc>
          <w:tcPr>
            <w:tcW w:w="2492" w:type="dxa"/>
          </w:tcPr>
          <w:p w14:paraId="2ADEADCE" w14:textId="182E18BC" w:rsidR="00D0375E" w:rsidRPr="00EA130D" w:rsidRDefault="00C22AE4">
            <w:pPr>
              <w:rPr>
                <w:lang w:val="en-GB"/>
              </w:rPr>
            </w:pPr>
            <w:r>
              <w:rPr>
                <w:lang w:val="en-GB"/>
              </w:rPr>
              <w:t>2023-02-10</w:t>
            </w:r>
          </w:p>
        </w:tc>
        <w:tc>
          <w:tcPr>
            <w:tcW w:w="2492" w:type="dxa"/>
          </w:tcPr>
          <w:p w14:paraId="3BBE89BC" w14:textId="7AD3171A" w:rsidR="00D0375E" w:rsidRPr="00EA130D" w:rsidRDefault="00E402EC">
            <w:pPr>
              <w:rPr>
                <w:lang w:val="en-GB"/>
              </w:rPr>
            </w:pPr>
            <w:r>
              <w:rPr>
                <w:lang w:val="en-GB"/>
              </w:rPr>
              <w:t>All</w:t>
            </w:r>
          </w:p>
        </w:tc>
        <w:tc>
          <w:tcPr>
            <w:tcW w:w="2492" w:type="dxa"/>
          </w:tcPr>
          <w:p w14:paraId="17B6B93B" w14:textId="64F2F695" w:rsidR="00D0375E" w:rsidRPr="00EA130D" w:rsidRDefault="00362268">
            <w:pPr>
              <w:rPr>
                <w:lang w:val="en-GB"/>
              </w:rPr>
            </w:pPr>
            <w:r>
              <w:rPr>
                <w:lang w:val="en-GB"/>
              </w:rPr>
              <w:t xml:space="preserve">End </w:t>
            </w:r>
            <w:r w:rsidR="0099251A">
              <w:rPr>
                <w:lang w:val="en-GB"/>
              </w:rPr>
              <w:t>Delivery</w:t>
            </w:r>
          </w:p>
        </w:tc>
      </w:tr>
      <w:tr w:rsidR="00D0375E" w:rsidRPr="00EA130D" w14:paraId="0688E9C1" w14:textId="77777777" w:rsidTr="4D89FFC4">
        <w:tc>
          <w:tcPr>
            <w:tcW w:w="2492" w:type="dxa"/>
          </w:tcPr>
          <w:p w14:paraId="32B3067D" w14:textId="77777777" w:rsidR="00D0375E" w:rsidRPr="00EA130D" w:rsidRDefault="00D0375E">
            <w:pPr>
              <w:rPr>
                <w:lang w:val="en-GB"/>
              </w:rPr>
            </w:pPr>
          </w:p>
        </w:tc>
        <w:tc>
          <w:tcPr>
            <w:tcW w:w="2492" w:type="dxa"/>
          </w:tcPr>
          <w:p w14:paraId="190CAAD3" w14:textId="77777777" w:rsidR="00D0375E" w:rsidRPr="00EA130D" w:rsidRDefault="00D0375E">
            <w:pPr>
              <w:rPr>
                <w:lang w:val="en-GB"/>
              </w:rPr>
            </w:pPr>
          </w:p>
        </w:tc>
        <w:tc>
          <w:tcPr>
            <w:tcW w:w="2492" w:type="dxa"/>
          </w:tcPr>
          <w:p w14:paraId="16022A16" w14:textId="77777777" w:rsidR="00D0375E" w:rsidRPr="00EA130D" w:rsidRDefault="00D0375E">
            <w:pPr>
              <w:rPr>
                <w:lang w:val="en-GB"/>
              </w:rPr>
            </w:pPr>
          </w:p>
        </w:tc>
        <w:tc>
          <w:tcPr>
            <w:tcW w:w="2492" w:type="dxa"/>
          </w:tcPr>
          <w:p w14:paraId="6C1541C4" w14:textId="77777777" w:rsidR="00D0375E" w:rsidRPr="00EA130D" w:rsidRDefault="00D0375E">
            <w:pPr>
              <w:rPr>
                <w:lang w:val="en-GB"/>
              </w:rPr>
            </w:pPr>
          </w:p>
        </w:tc>
      </w:tr>
      <w:tr w:rsidR="00D0375E" w:rsidRPr="00EA130D" w14:paraId="1C049C53" w14:textId="77777777" w:rsidTr="4D89FFC4">
        <w:tc>
          <w:tcPr>
            <w:tcW w:w="2492" w:type="dxa"/>
          </w:tcPr>
          <w:p w14:paraId="4D7C33CE" w14:textId="77777777" w:rsidR="00D0375E" w:rsidRPr="00EA130D" w:rsidRDefault="00D0375E">
            <w:pPr>
              <w:rPr>
                <w:lang w:val="en-GB"/>
              </w:rPr>
            </w:pPr>
          </w:p>
        </w:tc>
        <w:tc>
          <w:tcPr>
            <w:tcW w:w="2492" w:type="dxa"/>
          </w:tcPr>
          <w:p w14:paraId="30DC437F" w14:textId="77777777" w:rsidR="00D0375E" w:rsidRPr="00EA130D" w:rsidRDefault="00D0375E">
            <w:pPr>
              <w:rPr>
                <w:lang w:val="en-GB"/>
              </w:rPr>
            </w:pPr>
          </w:p>
        </w:tc>
        <w:tc>
          <w:tcPr>
            <w:tcW w:w="2492" w:type="dxa"/>
          </w:tcPr>
          <w:p w14:paraId="0D163AED" w14:textId="77777777" w:rsidR="00D0375E" w:rsidRPr="00EA130D" w:rsidRDefault="00D0375E">
            <w:pPr>
              <w:rPr>
                <w:lang w:val="en-GB"/>
              </w:rPr>
            </w:pPr>
          </w:p>
        </w:tc>
        <w:tc>
          <w:tcPr>
            <w:tcW w:w="2492" w:type="dxa"/>
          </w:tcPr>
          <w:p w14:paraId="28DF5D22" w14:textId="77777777" w:rsidR="00D0375E" w:rsidRPr="00EA130D" w:rsidRDefault="00D0375E">
            <w:pPr>
              <w:rPr>
                <w:lang w:val="en-GB"/>
              </w:rPr>
            </w:pPr>
          </w:p>
        </w:tc>
      </w:tr>
    </w:tbl>
    <w:p w14:paraId="77EDCDC0" w14:textId="77777777" w:rsidR="00D0375E" w:rsidRPr="00EA130D" w:rsidRDefault="00D0375E" w:rsidP="00D0375E">
      <w:pPr>
        <w:pStyle w:val="Beschriftung"/>
        <w:rPr>
          <w:lang w:val="en-GB"/>
        </w:rPr>
      </w:pPr>
      <w:r w:rsidRPr="00EA130D">
        <w:rPr>
          <w:lang w:val="en-GB"/>
        </w:rPr>
        <w:t xml:space="preserve">Table </w:t>
      </w:r>
      <w:r w:rsidRPr="00EA130D">
        <w:rPr>
          <w:lang w:val="en-GB"/>
        </w:rPr>
        <w:fldChar w:fldCharType="begin"/>
      </w:r>
      <w:r w:rsidRPr="00EA130D">
        <w:rPr>
          <w:lang w:val="en-GB"/>
        </w:rPr>
        <w:instrText xml:space="preserve"> SEQ Tabelle \* ARABIC </w:instrText>
      </w:r>
      <w:r w:rsidRPr="00EA130D">
        <w:rPr>
          <w:lang w:val="en-GB"/>
        </w:rPr>
        <w:fldChar w:fldCharType="separate"/>
      </w:r>
      <w:r w:rsidRPr="00EA130D">
        <w:rPr>
          <w:noProof/>
          <w:lang w:val="en-GB"/>
        </w:rPr>
        <w:t>1</w:t>
      </w:r>
      <w:r w:rsidRPr="00EA130D">
        <w:rPr>
          <w:noProof/>
          <w:lang w:val="en-GB"/>
        </w:rPr>
        <w:fldChar w:fldCharType="end"/>
      </w:r>
      <w:r w:rsidRPr="00EA130D">
        <w:rPr>
          <w:lang w:val="en-GB"/>
        </w:rPr>
        <w:t>: Version history</w:t>
      </w:r>
    </w:p>
    <w:p w14:paraId="78FB4864" w14:textId="77777777" w:rsidR="00D0375E" w:rsidRPr="00EA130D" w:rsidRDefault="00D0375E" w:rsidP="00D0375E">
      <w:pPr>
        <w:spacing w:after="160" w:line="259" w:lineRule="auto"/>
        <w:rPr>
          <w:lang w:val="en-GB"/>
        </w:rPr>
      </w:pPr>
    </w:p>
    <w:p w14:paraId="5B151817" w14:textId="77777777" w:rsidR="00D0375E" w:rsidRPr="00EA130D" w:rsidRDefault="00D0375E" w:rsidP="00D0375E">
      <w:pPr>
        <w:spacing w:after="160" w:line="259" w:lineRule="auto"/>
        <w:rPr>
          <w:lang w:val="en-GB"/>
        </w:rPr>
      </w:pPr>
      <w:r w:rsidRPr="00EA130D">
        <w:rPr>
          <w:lang w:val="en-GB"/>
        </w:rPr>
        <w:br w:type="page"/>
      </w:r>
    </w:p>
    <w:p w14:paraId="5D38D9AD" w14:textId="77777777" w:rsidR="00D0375E" w:rsidRPr="00EA130D" w:rsidRDefault="00D0375E" w:rsidP="00D0375E">
      <w:pPr>
        <w:pStyle w:val="berschrift1"/>
        <w:rPr>
          <w:lang w:val="en-GB"/>
        </w:rPr>
      </w:pPr>
      <w:bookmarkStart w:id="0" w:name="_Toc126955651"/>
      <w:bookmarkStart w:id="1" w:name="_Toc126962042"/>
      <w:r w:rsidRPr="00EA130D">
        <w:rPr>
          <w:lang w:val="en-GB"/>
        </w:rPr>
        <w:lastRenderedPageBreak/>
        <w:t>Introduction</w:t>
      </w:r>
      <w:bookmarkEnd w:id="0"/>
      <w:bookmarkEnd w:id="1"/>
    </w:p>
    <w:p w14:paraId="66E6C431" w14:textId="66A8981B" w:rsidR="106B1665" w:rsidRPr="00EA130D" w:rsidRDefault="106B1665" w:rsidP="00F10AF0">
      <w:pPr>
        <w:jc w:val="both"/>
        <w:rPr>
          <w:lang w:val="en-GB"/>
        </w:rPr>
      </w:pPr>
      <w:r w:rsidRPr="00EA130D">
        <w:rPr>
          <w:rFonts w:eastAsia="Arial" w:cs="Arial"/>
          <w:lang w:val="en-GB"/>
        </w:rPr>
        <w:t xml:space="preserve">"Smart Room" is an advanced application designed to serve as a digital representation of a physical room. It enables manual control of various room components, including doors, windows, lighting, and fans. Equipped with sensors, the application not only detects the number of people present in the room, the CO2 level, and room temperature, but it also automatically adjusts the room's facilities based on specific conditions, such as the presence of people. The app doubles as a display and graphic visualizer of crucial data, including rooms, room facilities, temperatures, CO2 levels, and number of people. Room information can be added manually or via a CSV </w:t>
      </w:r>
      <w:r w:rsidR="002B319D" w:rsidRPr="00EA130D">
        <w:rPr>
          <w:rFonts w:eastAsia="Arial" w:cs="Arial"/>
          <w:lang w:val="en-GB"/>
        </w:rPr>
        <w:t>file and</w:t>
      </w:r>
      <w:r w:rsidRPr="00EA130D">
        <w:rPr>
          <w:rFonts w:eastAsia="Arial" w:cs="Arial"/>
          <w:lang w:val="en-GB"/>
        </w:rPr>
        <w:t xml:space="preserve"> is stored in a database that the application can access. </w:t>
      </w:r>
    </w:p>
    <w:p w14:paraId="77F027A5" w14:textId="07E5020D" w:rsidR="106B1665" w:rsidRPr="00EA130D" w:rsidRDefault="106B1665" w:rsidP="00F10AF0">
      <w:pPr>
        <w:jc w:val="both"/>
        <w:rPr>
          <w:lang w:val="en-GB"/>
        </w:rPr>
      </w:pPr>
      <w:r w:rsidRPr="00EA130D">
        <w:rPr>
          <w:rFonts w:eastAsia="Arial" w:cs="Arial"/>
          <w:lang w:val="en-GB"/>
        </w:rPr>
        <w:t xml:space="preserve"> </w:t>
      </w:r>
    </w:p>
    <w:p w14:paraId="4A41670B" w14:textId="37DDC8DA" w:rsidR="106B1665" w:rsidRPr="00EA130D" w:rsidRDefault="106B1665" w:rsidP="00F10AF0">
      <w:pPr>
        <w:jc w:val="both"/>
        <w:rPr>
          <w:lang w:val="en-GB"/>
        </w:rPr>
      </w:pPr>
      <w:r w:rsidRPr="00EA130D">
        <w:rPr>
          <w:rFonts w:eastAsia="Arial" w:cs="Arial"/>
          <w:lang w:val="en-GB"/>
        </w:rPr>
        <w:t>With "Smart Room," room management and control have never been easier.</w:t>
      </w:r>
    </w:p>
    <w:p w14:paraId="1A6EAEB8" w14:textId="63D24E1B" w:rsidR="106B1665" w:rsidRPr="00EA130D" w:rsidRDefault="106B1665" w:rsidP="00F10AF0">
      <w:pPr>
        <w:jc w:val="both"/>
        <w:rPr>
          <w:lang w:val="en-GB"/>
        </w:rPr>
      </w:pPr>
      <w:r w:rsidRPr="00EA130D">
        <w:rPr>
          <w:rFonts w:eastAsia="Arial" w:cs="Arial"/>
          <w:lang w:val="en-GB"/>
        </w:rPr>
        <w:t>This app offers an opportunity to optimize and improve the comfort of rooms. It provides a complete overview of all relevant room data and allows for real-time monitoring and control. The integration of sensors and automatic adjustments based on specific conditions ensure a comfortable environment without the need for constant attention. Monitoring and managing a room is simple because to the data's visual display, and adding data manually or via a CSV file enables for customization to suit different needs. You have a complete solution for maintaining and keeping an eye on your rooms with "Smart Room."</w:t>
      </w:r>
    </w:p>
    <w:p w14:paraId="1C688559" w14:textId="0D3D677B" w:rsidR="106B1665" w:rsidRPr="00EA130D" w:rsidRDefault="106B1665" w:rsidP="00F10AF0">
      <w:pPr>
        <w:jc w:val="both"/>
        <w:rPr>
          <w:lang w:val="en-GB"/>
        </w:rPr>
      </w:pPr>
      <w:r w:rsidRPr="00EA130D">
        <w:rPr>
          <w:rFonts w:eastAsia="Arial" w:cs="Arial"/>
          <w:lang w:val="en-GB"/>
        </w:rPr>
        <w:t xml:space="preserve"> </w:t>
      </w:r>
    </w:p>
    <w:p w14:paraId="1AB75996" w14:textId="22077423" w:rsidR="106B1665" w:rsidRPr="00EA130D" w:rsidRDefault="106B1665" w:rsidP="00F10AF0">
      <w:pPr>
        <w:jc w:val="both"/>
        <w:rPr>
          <w:lang w:val="en-GB"/>
        </w:rPr>
      </w:pPr>
      <w:r w:rsidRPr="00EA130D">
        <w:rPr>
          <w:rFonts w:eastAsia="Arial" w:cs="Arial"/>
          <w:lang w:val="en-GB"/>
        </w:rPr>
        <w:t>This documentation provides a comprehensive overview of the development process of a system from various perspectives including Management, User, and Developer.</w:t>
      </w:r>
    </w:p>
    <w:p w14:paraId="7CE72996" w14:textId="7258FBDD" w:rsidR="106B1665" w:rsidRPr="00EA130D" w:rsidRDefault="106B1665" w:rsidP="00F10AF0">
      <w:pPr>
        <w:jc w:val="both"/>
        <w:rPr>
          <w:lang w:val="en-GB"/>
        </w:rPr>
      </w:pPr>
      <w:r w:rsidRPr="00EA130D">
        <w:rPr>
          <w:rFonts w:eastAsia="Arial" w:cs="Arial"/>
          <w:lang w:val="en-GB"/>
        </w:rPr>
        <w:t xml:space="preserve">The Management Perspective section focuses on the requirements that were </w:t>
      </w:r>
      <w:r w:rsidR="002B319D" w:rsidRPr="00EA130D">
        <w:rPr>
          <w:rFonts w:eastAsia="Arial" w:cs="Arial"/>
          <w:lang w:val="en-GB"/>
        </w:rPr>
        <w:t>implemented and</w:t>
      </w:r>
      <w:r w:rsidRPr="00EA130D">
        <w:rPr>
          <w:rFonts w:eastAsia="Arial" w:cs="Arial"/>
          <w:lang w:val="en-GB"/>
        </w:rPr>
        <w:t xml:space="preserve"> provides information on which team member was responsible and the number of hours they spent on implementation. The section also includes explanations for any requirements that have not been implemented.</w:t>
      </w:r>
    </w:p>
    <w:p w14:paraId="5EC60C68" w14:textId="2AC5FE74" w:rsidR="106B1665" w:rsidRPr="00EA130D" w:rsidRDefault="106B1665" w:rsidP="00F10AF0">
      <w:pPr>
        <w:jc w:val="both"/>
        <w:rPr>
          <w:lang w:val="en-GB"/>
        </w:rPr>
      </w:pPr>
      <w:r w:rsidRPr="00EA130D">
        <w:rPr>
          <w:rFonts w:eastAsia="Arial" w:cs="Arial"/>
          <w:lang w:val="en-GB"/>
        </w:rPr>
        <w:t>In the part titled "User Perspective," which includes screenshots of the user interface and descriptions of the functionality based on various scenarios, it is explained how the requirements were translated into the user interface. The part also outlines the proper system usage for users.</w:t>
      </w:r>
    </w:p>
    <w:p w14:paraId="34EDF245" w14:textId="4550A3FB" w:rsidR="106B1665" w:rsidRPr="00EA130D" w:rsidRDefault="106B1665" w:rsidP="00F10AF0">
      <w:pPr>
        <w:jc w:val="both"/>
        <w:rPr>
          <w:lang w:val="en-GB"/>
        </w:rPr>
      </w:pPr>
      <w:r w:rsidRPr="00EA130D">
        <w:rPr>
          <w:rFonts w:eastAsia="Arial" w:cs="Arial"/>
          <w:lang w:val="en-GB"/>
        </w:rPr>
        <w:t>The Developer Perspective section is divided into four sections: Design, Implementation, Code Quality, and Testing. The Design section provides an overview of the system, including a UML diagram with explanations, and the most important design decisions that were made during the development process. The section includes information on the decision, reason, considered alternatives, assumptions, and effect.</w:t>
      </w:r>
    </w:p>
    <w:p w14:paraId="5C70E718" w14:textId="5CC9C4E5" w:rsidR="106B1665" w:rsidRPr="00EA130D" w:rsidRDefault="106B1665" w:rsidP="00F10AF0">
      <w:pPr>
        <w:jc w:val="both"/>
        <w:rPr>
          <w:lang w:val="en-GB"/>
        </w:rPr>
      </w:pPr>
      <w:r w:rsidRPr="00EA130D">
        <w:rPr>
          <w:rFonts w:eastAsia="Arial" w:cs="Arial"/>
          <w:lang w:val="en-GB"/>
        </w:rPr>
        <w:t>The implementation part includes details on the project structure, dependencies, libraries used, and a few carefully chosen lines of code. It also describes the key elements of the implementation. The Code Quality section includes information on the use of PMD and a description of the findings, as well as which findings have been fixed.</w:t>
      </w:r>
    </w:p>
    <w:p w14:paraId="04B2230E" w14:textId="698F74B4" w:rsidR="106B1665" w:rsidRPr="00EA130D" w:rsidRDefault="106B1665" w:rsidP="00F10AF0">
      <w:pPr>
        <w:jc w:val="both"/>
        <w:rPr>
          <w:lang w:val="en-GB"/>
        </w:rPr>
      </w:pPr>
      <w:r w:rsidRPr="00EA130D">
        <w:rPr>
          <w:rFonts w:eastAsia="Arial" w:cs="Arial"/>
          <w:lang w:val="en-GB"/>
        </w:rPr>
        <w:t>The Testing section provides an overview of the JUnit tests that were created and includes a description of three selected tests, including the test case ID, designer, execution information, requirements, test steps, test data, expected result, post-condition, status, and comments.</w:t>
      </w:r>
    </w:p>
    <w:p w14:paraId="01C9BF69" w14:textId="7E770A70" w:rsidR="106B1665" w:rsidRPr="00EA130D" w:rsidRDefault="106B1665" w:rsidP="00F10AF0">
      <w:pPr>
        <w:jc w:val="both"/>
        <w:rPr>
          <w:lang w:val="en-GB"/>
        </w:rPr>
      </w:pPr>
      <w:r w:rsidRPr="00EA130D">
        <w:rPr>
          <w:rFonts w:eastAsia="Arial" w:cs="Arial"/>
          <w:lang w:val="en-GB"/>
        </w:rPr>
        <w:t>Finally, the Installation Guide section provides instructions on how to install and start the system, including a link to the GitHub repository.</w:t>
      </w:r>
    </w:p>
    <w:p w14:paraId="2C1151F7" w14:textId="1C8F2C7F" w:rsidR="106B1665" w:rsidRPr="00EA130D" w:rsidRDefault="106B1665" w:rsidP="106B1665">
      <w:pPr>
        <w:rPr>
          <w:i/>
          <w:iCs/>
          <w:lang w:val="en-GB"/>
        </w:rPr>
      </w:pPr>
    </w:p>
    <w:p w14:paraId="4A4A82AE" w14:textId="77777777" w:rsidR="00D0375E" w:rsidRPr="00EA130D" w:rsidRDefault="00D0375E" w:rsidP="005F4558">
      <w:pPr>
        <w:pStyle w:val="berschrift1"/>
        <w:rPr>
          <w:lang w:val="en-GB"/>
        </w:rPr>
      </w:pPr>
      <w:bookmarkStart w:id="2" w:name="_Toc126955652"/>
      <w:bookmarkStart w:id="3" w:name="_Toc126962043"/>
      <w:r w:rsidRPr="005F4558">
        <w:lastRenderedPageBreak/>
        <w:t>Management</w:t>
      </w:r>
      <w:r w:rsidRPr="00EA130D">
        <w:rPr>
          <w:lang w:val="en-GB"/>
        </w:rPr>
        <w:t xml:space="preserve"> Perspective</w:t>
      </w:r>
      <w:bookmarkEnd w:id="2"/>
      <w:bookmarkEnd w:id="3"/>
    </w:p>
    <w:p w14:paraId="33DCC37C" w14:textId="74126879" w:rsidR="00D0375E" w:rsidRPr="00EA130D" w:rsidRDefault="00D0375E" w:rsidP="00136EFA">
      <w:pPr>
        <w:pStyle w:val="berschrift2"/>
        <w:rPr>
          <w:lang w:val="en-GB"/>
        </w:rPr>
      </w:pPr>
      <w:bookmarkStart w:id="4" w:name="_Toc126955653"/>
      <w:bookmarkStart w:id="5" w:name="_Toc126962044"/>
      <w:r w:rsidRPr="00EA130D">
        <w:rPr>
          <w:lang w:val="en-GB"/>
        </w:rPr>
        <w:t>Abir:</w:t>
      </w:r>
      <w:bookmarkEnd w:id="4"/>
      <w:bookmarkEnd w:id="5"/>
    </w:p>
    <w:p w14:paraId="37442871" w14:textId="15951C86" w:rsidR="00D0375E" w:rsidRPr="005B2CC1" w:rsidRDefault="00D0375E" w:rsidP="00D0375E">
      <w:pPr>
        <w:pStyle w:val="Listenabsatz"/>
        <w:numPr>
          <w:ilvl w:val="0"/>
          <w:numId w:val="25"/>
        </w:numPr>
        <w:rPr>
          <w:lang w:val="en-GB"/>
        </w:rPr>
      </w:pPr>
      <w:r w:rsidRPr="005B2CC1">
        <w:rPr>
          <w:lang w:val="en-GB"/>
        </w:rPr>
        <w:t xml:space="preserve">API: </w:t>
      </w:r>
      <w:r w:rsidR="00D95E7A" w:rsidRPr="005B2CC1">
        <w:rPr>
          <w:lang w:val="en-GB"/>
        </w:rPr>
        <w:t>60</w:t>
      </w:r>
      <w:r w:rsidRPr="005B2CC1">
        <w:rPr>
          <w:lang w:val="en-GB"/>
        </w:rPr>
        <w:t>h</w:t>
      </w:r>
    </w:p>
    <w:p w14:paraId="4CD039F6" w14:textId="77777777" w:rsidR="00D0375E" w:rsidRPr="005B2CC1" w:rsidRDefault="00D0375E" w:rsidP="00D0375E">
      <w:pPr>
        <w:pStyle w:val="Listenabsatz"/>
        <w:numPr>
          <w:ilvl w:val="1"/>
          <w:numId w:val="25"/>
        </w:numPr>
        <w:rPr>
          <w:lang w:val="en-GB"/>
        </w:rPr>
      </w:pPr>
      <w:r w:rsidRPr="005B2CC1">
        <w:rPr>
          <w:lang w:val="en-GB"/>
        </w:rPr>
        <w:t>AirQuality</w:t>
      </w:r>
    </w:p>
    <w:p w14:paraId="6B4C7412" w14:textId="77777777" w:rsidR="00D0375E" w:rsidRPr="005B2CC1" w:rsidRDefault="00D0375E" w:rsidP="00D0375E">
      <w:pPr>
        <w:pStyle w:val="Listenabsatz"/>
        <w:numPr>
          <w:ilvl w:val="1"/>
          <w:numId w:val="25"/>
        </w:numPr>
        <w:rPr>
          <w:lang w:val="en-GB"/>
        </w:rPr>
      </w:pPr>
      <w:r w:rsidRPr="005B2CC1">
        <w:rPr>
          <w:lang w:val="en-GB"/>
        </w:rPr>
        <w:t>TempertureSensor</w:t>
      </w:r>
    </w:p>
    <w:p w14:paraId="6F0DD158" w14:textId="77777777" w:rsidR="00D0375E" w:rsidRPr="005B2CC1" w:rsidRDefault="00D0375E" w:rsidP="00D0375E">
      <w:pPr>
        <w:pStyle w:val="Listenabsatz"/>
        <w:numPr>
          <w:ilvl w:val="1"/>
          <w:numId w:val="25"/>
        </w:numPr>
        <w:rPr>
          <w:lang w:val="en-GB"/>
        </w:rPr>
      </w:pPr>
      <w:r w:rsidRPr="005B2CC1">
        <w:rPr>
          <w:lang w:val="en-GB"/>
        </w:rPr>
        <w:t>HumiditySensor</w:t>
      </w:r>
    </w:p>
    <w:p w14:paraId="00251216" w14:textId="77777777" w:rsidR="00D0375E" w:rsidRPr="005B2CC1" w:rsidRDefault="00D0375E" w:rsidP="00D0375E">
      <w:pPr>
        <w:pStyle w:val="Listenabsatz"/>
        <w:numPr>
          <w:ilvl w:val="1"/>
          <w:numId w:val="25"/>
        </w:numPr>
        <w:rPr>
          <w:lang w:val="en-GB"/>
        </w:rPr>
      </w:pPr>
      <w:r w:rsidRPr="005B2CC1">
        <w:rPr>
          <w:lang w:val="en-GB"/>
        </w:rPr>
        <w:t>Co2Sensor</w:t>
      </w:r>
    </w:p>
    <w:p w14:paraId="293385E0" w14:textId="77777777" w:rsidR="00D0375E" w:rsidRPr="005B2CC1" w:rsidRDefault="00D0375E" w:rsidP="00D0375E">
      <w:pPr>
        <w:pStyle w:val="Listenabsatz"/>
        <w:numPr>
          <w:ilvl w:val="1"/>
          <w:numId w:val="25"/>
        </w:numPr>
        <w:rPr>
          <w:lang w:val="en-GB"/>
        </w:rPr>
      </w:pPr>
      <w:r w:rsidRPr="005B2CC1">
        <w:rPr>
          <w:lang w:val="en-GB"/>
        </w:rPr>
        <w:t>Ventilator</w:t>
      </w:r>
    </w:p>
    <w:p w14:paraId="38A3987A" w14:textId="77777777" w:rsidR="00D0375E" w:rsidRPr="005B2CC1" w:rsidRDefault="00D0375E" w:rsidP="00D0375E">
      <w:pPr>
        <w:pStyle w:val="Listenabsatz"/>
        <w:numPr>
          <w:ilvl w:val="1"/>
          <w:numId w:val="25"/>
        </w:numPr>
        <w:rPr>
          <w:lang w:val="en-GB"/>
        </w:rPr>
      </w:pPr>
      <w:r w:rsidRPr="005B2CC1">
        <w:rPr>
          <w:lang w:val="en-GB"/>
        </w:rPr>
        <w:t>Window</w:t>
      </w:r>
    </w:p>
    <w:p w14:paraId="771D47B9" w14:textId="77777777" w:rsidR="00D0375E" w:rsidRPr="005B2CC1" w:rsidRDefault="00D0375E" w:rsidP="00D0375E">
      <w:pPr>
        <w:pStyle w:val="Listenabsatz"/>
        <w:numPr>
          <w:ilvl w:val="1"/>
          <w:numId w:val="25"/>
        </w:numPr>
        <w:rPr>
          <w:lang w:val="en-GB"/>
        </w:rPr>
      </w:pPr>
      <w:r w:rsidRPr="005B2CC1">
        <w:rPr>
          <w:lang w:val="en-GB"/>
        </w:rPr>
        <w:t>LightSource</w:t>
      </w:r>
    </w:p>
    <w:p w14:paraId="39558862" w14:textId="6D705182" w:rsidR="00D0375E" w:rsidRPr="005B2CC1" w:rsidRDefault="00D0375E" w:rsidP="00D0375E">
      <w:pPr>
        <w:pStyle w:val="Listenabsatz"/>
        <w:numPr>
          <w:ilvl w:val="0"/>
          <w:numId w:val="25"/>
        </w:numPr>
        <w:rPr>
          <w:lang w:val="en-GB"/>
        </w:rPr>
      </w:pPr>
      <w:r w:rsidRPr="005B2CC1">
        <w:rPr>
          <w:lang w:val="en-GB"/>
        </w:rPr>
        <w:t xml:space="preserve">API Client: </w:t>
      </w:r>
      <w:r w:rsidR="00D95E7A" w:rsidRPr="005B2CC1">
        <w:rPr>
          <w:lang w:val="en-GB"/>
        </w:rPr>
        <w:t>30</w:t>
      </w:r>
      <w:r w:rsidRPr="005B2CC1">
        <w:rPr>
          <w:lang w:val="en-GB"/>
        </w:rPr>
        <w:t>h</w:t>
      </w:r>
    </w:p>
    <w:p w14:paraId="215DDAF7" w14:textId="77777777" w:rsidR="00D0375E" w:rsidRPr="005B2CC1" w:rsidRDefault="00D0375E" w:rsidP="00D0375E">
      <w:pPr>
        <w:pStyle w:val="Listenabsatz"/>
        <w:numPr>
          <w:ilvl w:val="1"/>
          <w:numId w:val="25"/>
        </w:numPr>
        <w:rPr>
          <w:lang w:val="en-GB"/>
        </w:rPr>
      </w:pPr>
      <w:r w:rsidRPr="005B2CC1">
        <w:rPr>
          <w:lang w:val="en-GB"/>
        </w:rPr>
        <w:t>Window</w:t>
      </w:r>
    </w:p>
    <w:p w14:paraId="28A5F486" w14:textId="77777777" w:rsidR="00D0375E" w:rsidRPr="005B2CC1" w:rsidRDefault="00D0375E" w:rsidP="00D0375E">
      <w:pPr>
        <w:pStyle w:val="Listenabsatz"/>
        <w:numPr>
          <w:ilvl w:val="1"/>
          <w:numId w:val="25"/>
        </w:numPr>
        <w:rPr>
          <w:lang w:val="en-GB"/>
        </w:rPr>
      </w:pPr>
      <w:r w:rsidRPr="005B2CC1">
        <w:rPr>
          <w:lang w:val="en-GB"/>
        </w:rPr>
        <w:t>Humidity</w:t>
      </w:r>
    </w:p>
    <w:p w14:paraId="01A27467" w14:textId="77777777" w:rsidR="00D0375E" w:rsidRPr="005B2CC1" w:rsidRDefault="00D0375E" w:rsidP="00D0375E">
      <w:pPr>
        <w:pStyle w:val="Listenabsatz"/>
        <w:numPr>
          <w:ilvl w:val="1"/>
          <w:numId w:val="25"/>
        </w:numPr>
        <w:rPr>
          <w:lang w:val="en-GB"/>
        </w:rPr>
      </w:pPr>
      <w:r w:rsidRPr="005B2CC1">
        <w:rPr>
          <w:lang w:val="en-GB"/>
        </w:rPr>
        <w:t>Ventilator</w:t>
      </w:r>
    </w:p>
    <w:p w14:paraId="50583DFA" w14:textId="77777777" w:rsidR="00D0375E" w:rsidRPr="005B2CC1" w:rsidRDefault="00D0375E" w:rsidP="00D0375E">
      <w:pPr>
        <w:pStyle w:val="Listenabsatz"/>
        <w:numPr>
          <w:ilvl w:val="1"/>
          <w:numId w:val="25"/>
        </w:numPr>
        <w:rPr>
          <w:lang w:val="en-GB"/>
        </w:rPr>
      </w:pPr>
      <w:r w:rsidRPr="005B2CC1">
        <w:rPr>
          <w:lang w:val="en-GB"/>
        </w:rPr>
        <w:t>Temperature</w:t>
      </w:r>
    </w:p>
    <w:p w14:paraId="644E8041" w14:textId="77777777" w:rsidR="00D0375E" w:rsidRPr="005B2CC1" w:rsidRDefault="00D0375E" w:rsidP="00D0375E">
      <w:pPr>
        <w:pStyle w:val="Listenabsatz"/>
        <w:numPr>
          <w:ilvl w:val="1"/>
          <w:numId w:val="25"/>
        </w:numPr>
        <w:rPr>
          <w:lang w:val="en-GB"/>
        </w:rPr>
      </w:pPr>
      <w:r w:rsidRPr="005B2CC1">
        <w:rPr>
          <w:lang w:val="en-GB"/>
        </w:rPr>
        <w:t>LightSource</w:t>
      </w:r>
    </w:p>
    <w:p w14:paraId="329B1A27" w14:textId="77777777" w:rsidR="00D0375E" w:rsidRPr="005B2CC1" w:rsidRDefault="00D0375E" w:rsidP="00D0375E">
      <w:pPr>
        <w:pStyle w:val="Listenabsatz"/>
        <w:numPr>
          <w:ilvl w:val="0"/>
          <w:numId w:val="25"/>
        </w:numPr>
        <w:rPr>
          <w:lang w:val="en-GB"/>
        </w:rPr>
      </w:pPr>
      <w:r w:rsidRPr="005B2CC1">
        <w:rPr>
          <w:lang w:val="en-GB"/>
        </w:rPr>
        <w:t>Automation Rules: 5h</w:t>
      </w:r>
    </w:p>
    <w:p w14:paraId="03470A29" w14:textId="77777777" w:rsidR="00D0375E" w:rsidRPr="005B2CC1" w:rsidRDefault="00D0375E" w:rsidP="00D0375E">
      <w:pPr>
        <w:pStyle w:val="Listenabsatz"/>
        <w:numPr>
          <w:ilvl w:val="1"/>
          <w:numId w:val="25"/>
        </w:numPr>
        <w:rPr>
          <w:lang w:val="en-GB"/>
        </w:rPr>
      </w:pPr>
      <w:r w:rsidRPr="005B2CC1">
        <w:rPr>
          <w:lang w:val="en-GB"/>
        </w:rPr>
        <w:t>Turn lights on/off depending on number of people in room</w:t>
      </w:r>
    </w:p>
    <w:p w14:paraId="575D7F04" w14:textId="3C9B1812" w:rsidR="00D0375E" w:rsidRPr="005B2CC1" w:rsidRDefault="00D0375E" w:rsidP="00D0375E">
      <w:pPr>
        <w:pStyle w:val="Listenabsatz"/>
        <w:numPr>
          <w:ilvl w:val="1"/>
          <w:numId w:val="25"/>
        </w:numPr>
        <w:rPr>
          <w:lang w:val="en-GB"/>
        </w:rPr>
      </w:pPr>
      <w:r w:rsidRPr="005B2CC1">
        <w:rPr>
          <w:lang w:val="en-GB"/>
        </w:rPr>
        <w:t>Unlock all doors if temperature is above 70 degrees</w:t>
      </w:r>
    </w:p>
    <w:p w14:paraId="3D350CD7" w14:textId="7E973553" w:rsidR="00091958" w:rsidRPr="005B2CC1" w:rsidRDefault="00091958" w:rsidP="00091958">
      <w:pPr>
        <w:pStyle w:val="Listenabsatz"/>
        <w:numPr>
          <w:ilvl w:val="0"/>
          <w:numId w:val="25"/>
        </w:numPr>
        <w:rPr>
          <w:lang w:val="en-GB"/>
        </w:rPr>
      </w:pPr>
      <w:r w:rsidRPr="005B2CC1">
        <w:rPr>
          <w:lang w:val="en-GB"/>
        </w:rPr>
        <w:t>Unit Tests:</w:t>
      </w:r>
      <w:r w:rsidR="00F253FA" w:rsidRPr="005B2CC1">
        <w:rPr>
          <w:lang w:val="en-GB"/>
        </w:rPr>
        <w:t xml:space="preserve"> </w:t>
      </w:r>
      <w:r w:rsidR="00D95E7A" w:rsidRPr="005B2CC1">
        <w:rPr>
          <w:lang w:val="en-GB"/>
        </w:rPr>
        <w:t>1</w:t>
      </w:r>
      <w:r w:rsidR="00B50866">
        <w:rPr>
          <w:lang w:val="en-GB"/>
        </w:rPr>
        <w:t>0</w:t>
      </w:r>
      <w:r w:rsidR="00F253FA" w:rsidRPr="005B2CC1">
        <w:rPr>
          <w:lang w:val="en-GB"/>
        </w:rPr>
        <w:t>h</w:t>
      </w:r>
    </w:p>
    <w:p w14:paraId="79ECCA35" w14:textId="7FA27B4C" w:rsidR="00091958" w:rsidRPr="005B2CC1" w:rsidRDefault="00091958" w:rsidP="00091958">
      <w:pPr>
        <w:pStyle w:val="Listenabsatz"/>
        <w:numPr>
          <w:ilvl w:val="1"/>
          <w:numId w:val="25"/>
        </w:numPr>
        <w:rPr>
          <w:lang w:val="en-GB"/>
        </w:rPr>
      </w:pPr>
      <w:r w:rsidRPr="005B2CC1">
        <w:rPr>
          <w:lang w:val="en-GB"/>
        </w:rPr>
        <w:t>TemperatureSensor</w:t>
      </w:r>
    </w:p>
    <w:p w14:paraId="03F2F21B" w14:textId="251EAA0A" w:rsidR="00F253FA" w:rsidRPr="005B2CC1" w:rsidRDefault="00F253FA" w:rsidP="00091958">
      <w:pPr>
        <w:pStyle w:val="Listenabsatz"/>
        <w:numPr>
          <w:ilvl w:val="1"/>
          <w:numId w:val="25"/>
        </w:numPr>
        <w:rPr>
          <w:lang w:val="en-GB"/>
        </w:rPr>
      </w:pPr>
      <w:r w:rsidRPr="005B2CC1">
        <w:rPr>
          <w:lang w:val="en-GB"/>
        </w:rPr>
        <w:t>TemperatureSensorRecords</w:t>
      </w:r>
    </w:p>
    <w:p w14:paraId="2D6BD64A" w14:textId="5F953957" w:rsidR="00F253FA" w:rsidRPr="005B2CC1" w:rsidRDefault="00F253FA" w:rsidP="00091958">
      <w:pPr>
        <w:pStyle w:val="Listenabsatz"/>
        <w:numPr>
          <w:ilvl w:val="1"/>
          <w:numId w:val="25"/>
        </w:numPr>
        <w:rPr>
          <w:lang w:val="en-GB"/>
        </w:rPr>
      </w:pPr>
      <w:r w:rsidRPr="005B2CC1">
        <w:rPr>
          <w:lang w:val="en-GB"/>
        </w:rPr>
        <w:t>HumiditySensor</w:t>
      </w:r>
    </w:p>
    <w:p w14:paraId="0D69F191" w14:textId="65535B97" w:rsidR="00F253FA" w:rsidRPr="005B2CC1" w:rsidRDefault="00F253FA" w:rsidP="00091958">
      <w:pPr>
        <w:pStyle w:val="Listenabsatz"/>
        <w:numPr>
          <w:ilvl w:val="1"/>
          <w:numId w:val="25"/>
        </w:numPr>
        <w:rPr>
          <w:lang w:val="en-GB"/>
        </w:rPr>
      </w:pPr>
      <w:r w:rsidRPr="005B2CC1">
        <w:rPr>
          <w:lang w:val="en-GB"/>
        </w:rPr>
        <w:t>HumiditySensorRecords</w:t>
      </w:r>
    </w:p>
    <w:p w14:paraId="38DE982B" w14:textId="6CBF3E0E" w:rsidR="00D0375E" w:rsidRPr="005B2CC1" w:rsidRDefault="00D0375E" w:rsidP="00D0375E">
      <w:pPr>
        <w:pStyle w:val="Listenabsatz"/>
        <w:numPr>
          <w:ilvl w:val="0"/>
          <w:numId w:val="25"/>
        </w:numPr>
        <w:rPr>
          <w:lang w:val="en-GB"/>
        </w:rPr>
      </w:pPr>
      <w:r w:rsidRPr="005B2CC1">
        <w:rPr>
          <w:lang w:val="en-GB"/>
        </w:rPr>
        <w:t xml:space="preserve">UML: </w:t>
      </w:r>
      <w:r w:rsidR="00B50866">
        <w:rPr>
          <w:lang w:val="en-GB"/>
        </w:rPr>
        <w:t>2</w:t>
      </w:r>
      <w:r w:rsidRPr="005B2CC1">
        <w:rPr>
          <w:lang w:val="en-GB"/>
        </w:rPr>
        <w:t>h</w:t>
      </w:r>
    </w:p>
    <w:p w14:paraId="4E8080B0" w14:textId="7BE4493C" w:rsidR="00D0375E" w:rsidRPr="005B2CC1" w:rsidRDefault="00D0375E" w:rsidP="00D0375E">
      <w:pPr>
        <w:pStyle w:val="Listenabsatz"/>
        <w:numPr>
          <w:ilvl w:val="0"/>
          <w:numId w:val="25"/>
        </w:numPr>
        <w:rPr>
          <w:lang w:val="en-GB"/>
        </w:rPr>
      </w:pPr>
      <w:r w:rsidRPr="005B2CC1">
        <w:rPr>
          <w:lang w:val="en-GB"/>
        </w:rPr>
        <w:t xml:space="preserve">ER: </w:t>
      </w:r>
      <w:r w:rsidR="00D95E7A" w:rsidRPr="005B2CC1">
        <w:rPr>
          <w:lang w:val="en-GB"/>
        </w:rPr>
        <w:t>5</w:t>
      </w:r>
      <w:r w:rsidRPr="005B2CC1">
        <w:rPr>
          <w:lang w:val="en-GB"/>
        </w:rPr>
        <w:t>h</w:t>
      </w:r>
    </w:p>
    <w:p w14:paraId="5A7D9941" w14:textId="755E63BE" w:rsidR="00F61CF0" w:rsidRPr="005B2CC1" w:rsidRDefault="00D0375E" w:rsidP="00D0375E">
      <w:pPr>
        <w:pStyle w:val="Listenabsatz"/>
        <w:numPr>
          <w:ilvl w:val="0"/>
          <w:numId w:val="25"/>
        </w:numPr>
        <w:rPr>
          <w:lang w:val="en-GB"/>
        </w:rPr>
      </w:pPr>
      <w:r w:rsidRPr="005B2CC1">
        <w:rPr>
          <w:lang w:val="en-GB"/>
        </w:rPr>
        <w:t>Use Case</w:t>
      </w:r>
      <w:r w:rsidR="00F61CF0" w:rsidRPr="005B2CC1">
        <w:rPr>
          <w:lang w:val="en-GB"/>
        </w:rPr>
        <w:t xml:space="preserve">: </w:t>
      </w:r>
      <w:r w:rsidR="00C1033F" w:rsidRPr="005B2CC1">
        <w:rPr>
          <w:lang w:val="en-GB"/>
        </w:rPr>
        <w:t>5</w:t>
      </w:r>
      <w:r w:rsidR="00F61CF0" w:rsidRPr="005B2CC1">
        <w:rPr>
          <w:lang w:val="en-GB"/>
        </w:rPr>
        <w:t>h</w:t>
      </w:r>
    </w:p>
    <w:p w14:paraId="32D5BC53" w14:textId="3A3550FA" w:rsidR="00D0375E" w:rsidRPr="005B2CC1" w:rsidRDefault="00D0375E" w:rsidP="00F61CF0">
      <w:pPr>
        <w:pStyle w:val="Listenabsatz"/>
        <w:numPr>
          <w:ilvl w:val="1"/>
          <w:numId w:val="25"/>
        </w:numPr>
        <w:rPr>
          <w:lang w:val="en-GB"/>
        </w:rPr>
      </w:pPr>
      <w:r w:rsidRPr="005B2CC1">
        <w:rPr>
          <w:lang w:val="en-GB"/>
        </w:rPr>
        <w:t xml:space="preserve"> 16-22</w:t>
      </w:r>
    </w:p>
    <w:p w14:paraId="4CA69491" w14:textId="606C93AF" w:rsidR="00D0375E" w:rsidRPr="005B2CC1" w:rsidRDefault="00D0375E" w:rsidP="00D0375E">
      <w:pPr>
        <w:pStyle w:val="Listenabsatz"/>
        <w:numPr>
          <w:ilvl w:val="0"/>
          <w:numId w:val="25"/>
        </w:numPr>
        <w:rPr>
          <w:lang w:val="en-GB"/>
        </w:rPr>
      </w:pPr>
      <w:r w:rsidRPr="005B2CC1">
        <w:rPr>
          <w:lang w:val="en-GB"/>
        </w:rPr>
        <w:t xml:space="preserve">JavaDoc: </w:t>
      </w:r>
      <w:r w:rsidR="00D95E7A" w:rsidRPr="005B2CC1">
        <w:rPr>
          <w:lang w:val="en-GB"/>
        </w:rPr>
        <w:t>5</w:t>
      </w:r>
      <w:r w:rsidRPr="005B2CC1">
        <w:rPr>
          <w:lang w:val="en-GB"/>
        </w:rPr>
        <w:t>h</w:t>
      </w:r>
    </w:p>
    <w:p w14:paraId="2D9E6567" w14:textId="0133B0A5" w:rsidR="00D0375E" w:rsidRPr="005B2CC1" w:rsidRDefault="00D0375E" w:rsidP="00D0375E">
      <w:pPr>
        <w:pStyle w:val="Listenabsatz"/>
        <w:numPr>
          <w:ilvl w:val="0"/>
          <w:numId w:val="25"/>
        </w:numPr>
        <w:rPr>
          <w:lang w:val="en-GB"/>
        </w:rPr>
      </w:pPr>
      <w:r w:rsidRPr="005B2CC1">
        <w:rPr>
          <w:lang w:val="en-GB"/>
        </w:rPr>
        <w:t>Proje</w:t>
      </w:r>
      <w:r w:rsidR="000A69C2" w:rsidRPr="005B2CC1">
        <w:rPr>
          <w:lang w:val="en-GB"/>
        </w:rPr>
        <w:t>c</w:t>
      </w:r>
      <w:r w:rsidRPr="005B2CC1">
        <w:rPr>
          <w:lang w:val="en-GB"/>
        </w:rPr>
        <w:t>td</w:t>
      </w:r>
      <w:r w:rsidR="00D24111" w:rsidRPr="005B2CC1">
        <w:rPr>
          <w:lang w:val="en-GB"/>
        </w:rPr>
        <w:t>ocumentation</w:t>
      </w:r>
      <w:r w:rsidRPr="005B2CC1">
        <w:rPr>
          <w:lang w:val="en-GB"/>
        </w:rPr>
        <w:t xml:space="preserve">: </w:t>
      </w:r>
      <w:r w:rsidR="00D95E7A" w:rsidRPr="005B2CC1">
        <w:rPr>
          <w:lang w:val="en-GB"/>
        </w:rPr>
        <w:t>5</w:t>
      </w:r>
      <w:r w:rsidRPr="005B2CC1">
        <w:rPr>
          <w:lang w:val="en-GB"/>
        </w:rPr>
        <w:t>h</w:t>
      </w:r>
    </w:p>
    <w:p w14:paraId="30A4FB62" w14:textId="77777777" w:rsidR="00D0375E" w:rsidRPr="005B2CC1" w:rsidRDefault="00D0375E" w:rsidP="00D0375E">
      <w:pPr>
        <w:pStyle w:val="Listenabsatz"/>
        <w:numPr>
          <w:ilvl w:val="1"/>
          <w:numId w:val="25"/>
        </w:numPr>
        <w:rPr>
          <w:lang w:val="en-GB"/>
        </w:rPr>
      </w:pPr>
      <w:r w:rsidRPr="005B2CC1">
        <w:rPr>
          <w:lang w:val="en-GB"/>
        </w:rPr>
        <w:t>Management Perspective</w:t>
      </w:r>
    </w:p>
    <w:p w14:paraId="444CA5B5" w14:textId="77777777" w:rsidR="00D0375E" w:rsidRPr="005B2CC1" w:rsidRDefault="00D0375E" w:rsidP="00D0375E">
      <w:pPr>
        <w:pStyle w:val="Listenabsatz"/>
        <w:numPr>
          <w:ilvl w:val="1"/>
          <w:numId w:val="25"/>
        </w:numPr>
        <w:rPr>
          <w:lang w:val="en-GB"/>
        </w:rPr>
      </w:pPr>
      <w:r w:rsidRPr="005B2CC1">
        <w:rPr>
          <w:lang w:val="en-GB"/>
        </w:rPr>
        <w:t>Code Quality</w:t>
      </w:r>
    </w:p>
    <w:p w14:paraId="4B7DF90E" w14:textId="77777777" w:rsidR="00D0375E" w:rsidRPr="005B2CC1" w:rsidRDefault="00D0375E" w:rsidP="00D0375E">
      <w:pPr>
        <w:pStyle w:val="Listenabsatz"/>
        <w:numPr>
          <w:ilvl w:val="1"/>
          <w:numId w:val="25"/>
        </w:numPr>
        <w:rPr>
          <w:lang w:val="en-GB"/>
        </w:rPr>
      </w:pPr>
      <w:r w:rsidRPr="005B2CC1">
        <w:rPr>
          <w:lang w:val="en-GB"/>
        </w:rPr>
        <w:t>Overview of the System</w:t>
      </w:r>
    </w:p>
    <w:p w14:paraId="1D675A39" w14:textId="2ACFC4CF" w:rsidR="00040783" w:rsidRDefault="00D0375E" w:rsidP="5A468767">
      <w:pPr>
        <w:pStyle w:val="Listenabsatz"/>
        <w:numPr>
          <w:ilvl w:val="1"/>
          <w:numId w:val="25"/>
        </w:numPr>
        <w:rPr>
          <w:lang w:val="en-GB"/>
        </w:rPr>
      </w:pPr>
      <w:r w:rsidRPr="005B2CC1">
        <w:rPr>
          <w:lang w:val="en-GB"/>
        </w:rPr>
        <w:t>Testing</w:t>
      </w:r>
    </w:p>
    <w:p w14:paraId="37245861" w14:textId="2C605550" w:rsidR="00040783" w:rsidRDefault="00040783">
      <w:pPr>
        <w:spacing w:after="160" w:line="259" w:lineRule="auto"/>
        <w:rPr>
          <w:lang w:val="en-GB"/>
        </w:rPr>
      </w:pPr>
      <w:r>
        <w:rPr>
          <w:lang w:val="en-GB"/>
        </w:rPr>
        <w:br w:type="page"/>
      </w:r>
    </w:p>
    <w:p w14:paraId="64E489DC" w14:textId="026829FF" w:rsidR="12BF3CC0" w:rsidRPr="00EA130D" w:rsidRDefault="5A468767" w:rsidP="00136EFA">
      <w:pPr>
        <w:pStyle w:val="berschrift2"/>
        <w:rPr>
          <w:lang w:val="en-GB"/>
        </w:rPr>
      </w:pPr>
      <w:bookmarkStart w:id="6" w:name="_Toc126955654"/>
      <w:bookmarkStart w:id="7" w:name="_Toc126962045"/>
      <w:r w:rsidRPr="00EA130D">
        <w:rPr>
          <w:lang w:val="en-GB"/>
        </w:rPr>
        <w:lastRenderedPageBreak/>
        <w:t>Elma:</w:t>
      </w:r>
      <w:bookmarkEnd w:id="6"/>
      <w:bookmarkEnd w:id="7"/>
    </w:p>
    <w:p w14:paraId="4A47537B" w14:textId="05459C33" w:rsidR="5A468767" w:rsidRPr="005B2CC1" w:rsidRDefault="12BF3CC0" w:rsidP="12BF3CC0">
      <w:pPr>
        <w:pStyle w:val="Listenabsatz"/>
        <w:numPr>
          <w:ilvl w:val="0"/>
          <w:numId w:val="25"/>
        </w:numPr>
        <w:rPr>
          <w:lang w:val="en-GB"/>
        </w:rPr>
      </w:pPr>
      <w:r w:rsidRPr="005B2CC1">
        <w:rPr>
          <w:lang w:val="en-GB"/>
        </w:rPr>
        <w:t xml:space="preserve">API: </w:t>
      </w:r>
      <w:r w:rsidR="514F3A73" w:rsidRPr="005B2CC1">
        <w:rPr>
          <w:lang w:val="en-GB"/>
        </w:rPr>
        <w:t>6h</w:t>
      </w:r>
    </w:p>
    <w:p w14:paraId="006A095D" w14:textId="0DADBF24" w:rsidR="751D5D80" w:rsidRPr="005B2CC1" w:rsidRDefault="751D5D80" w:rsidP="751D5D80">
      <w:pPr>
        <w:pStyle w:val="Listenabsatz"/>
        <w:numPr>
          <w:ilvl w:val="1"/>
          <w:numId w:val="25"/>
        </w:numPr>
        <w:rPr>
          <w:lang w:val="en-GB"/>
        </w:rPr>
      </w:pPr>
      <w:r w:rsidRPr="005B2CC1">
        <w:rPr>
          <w:lang w:val="en-GB"/>
        </w:rPr>
        <w:t>putAirQuality</w:t>
      </w:r>
    </w:p>
    <w:p w14:paraId="29647453" w14:textId="6A5EF908" w:rsidR="514F3A73" w:rsidRPr="005B2CC1" w:rsidRDefault="751D5D80" w:rsidP="6A168552">
      <w:pPr>
        <w:pStyle w:val="Listenabsatz"/>
        <w:numPr>
          <w:ilvl w:val="1"/>
          <w:numId w:val="25"/>
        </w:numPr>
        <w:rPr>
          <w:lang w:val="en-GB"/>
        </w:rPr>
      </w:pPr>
      <w:r w:rsidRPr="005B2CC1">
        <w:rPr>
          <w:lang w:val="en-GB"/>
        </w:rPr>
        <w:t>API extension</w:t>
      </w:r>
    </w:p>
    <w:p w14:paraId="64794F30" w14:textId="0E47C461" w:rsidR="6A168552" w:rsidRPr="005B2CC1" w:rsidRDefault="6A168552" w:rsidP="6A168552">
      <w:pPr>
        <w:rPr>
          <w:lang w:val="en-GB"/>
        </w:rPr>
      </w:pPr>
    </w:p>
    <w:p w14:paraId="7B73ABBB" w14:textId="618FA244" w:rsidR="6A168552" w:rsidRPr="005B2CC1" w:rsidRDefault="6A168552" w:rsidP="6A168552">
      <w:pPr>
        <w:pStyle w:val="Listenabsatz"/>
        <w:numPr>
          <w:ilvl w:val="0"/>
          <w:numId w:val="25"/>
        </w:numPr>
        <w:rPr>
          <w:lang w:val="en-GB"/>
        </w:rPr>
      </w:pPr>
      <w:r w:rsidRPr="005B2CC1">
        <w:rPr>
          <w:lang w:val="en-GB"/>
        </w:rPr>
        <w:t>GUI:</w:t>
      </w:r>
      <w:r w:rsidR="22E99A56" w:rsidRPr="005B2CC1">
        <w:rPr>
          <w:lang w:val="en-GB"/>
        </w:rPr>
        <w:t xml:space="preserve"> 51h</w:t>
      </w:r>
    </w:p>
    <w:p w14:paraId="59B7A829" w14:textId="5106F1F8" w:rsidR="22E99A56" w:rsidRPr="005B2CC1" w:rsidRDefault="4CEF5158" w:rsidP="18EFAD78">
      <w:pPr>
        <w:pStyle w:val="Listenabsatz"/>
        <w:numPr>
          <w:ilvl w:val="1"/>
          <w:numId w:val="25"/>
        </w:numPr>
        <w:rPr>
          <w:lang w:val="en-GB"/>
        </w:rPr>
      </w:pPr>
      <w:r w:rsidRPr="005B2CC1">
        <w:rPr>
          <w:lang w:val="en-GB"/>
        </w:rPr>
        <w:t>Edit</w:t>
      </w:r>
      <w:r w:rsidR="1E2F5190" w:rsidRPr="005B2CC1">
        <w:rPr>
          <w:lang w:val="en-GB"/>
        </w:rPr>
        <w:t xml:space="preserve"> Room</w:t>
      </w:r>
      <w:r w:rsidR="2B84C3D8" w:rsidRPr="2B84C3D8">
        <w:rPr>
          <w:lang w:val="en-GB"/>
        </w:rPr>
        <w:t xml:space="preserve"> (</w:t>
      </w:r>
      <w:r w:rsidR="1C90C149" w:rsidRPr="1C90C149">
        <w:rPr>
          <w:lang w:val="en-GB"/>
        </w:rPr>
        <w:t xml:space="preserve">Release </w:t>
      </w:r>
      <w:r w:rsidR="48135ED3" w:rsidRPr="48135ED3">
        <w:rPr>
          <w:lang w:val="en-GB"/>
        </w:rPr>
        <w:t>2</w:t>
      </w:r>
      <w:r w:rsidR="1C90C149" w:rsidRPr="1C90C149">
        <w:rPr>
          <w:lang w:val="en-GB"/>
        </w:rPr>
        <w:t>)</w:t>
      </w:r>
    </w:p>
    <w:p w14:paraId="3AC59AD0" w14:textId="19C3EAAE" w:rsidR="22E99A56" w:rsidRPr="005B2CC1" w:rsidRDefault="7801F3AA" w:rsidP="18EFAD78">
      <w:pPr>
        <w:pStyle w:val="Listenabsatz"/>
        <w:numPr>
          <w:ilvl w:val="1"/>
          <w:numId w:val="25"/>
        </w:numPr>
        <w:rPr>
          <w:lang w:val="en-GB"/>
        </w:rPr>
      </w:pPr>
      <w:r w:rsidRPr="005B2CC1">
        <w:rPr>
          <w:lang w:val="en-GB"/>
        </w:rPr>
        <w:t xml:space="preserve">Create Room </w:t>
      </w:r>
      <w:r w:rsidR="64287D79" w:rsidRPr="64287D79">
        <w:rPr>
          <w:lang w:val="en-GB"/>
        </w:rPr>
        <w:t xml:space="preserve">(Release </w:t>
      </w:r>
      <w:r w:rsidR="48135ED3" w:rsidRPr="48135ED3">
        <w:rPr>
          <w:lang w:val="en-GB"/>
        </w:rPr>
        <w:t>2</w:t>
      </w:r>
      <w:r w:rsidR="64287D79" w:rsidRPr="64287D79">
        <w:rPr>
          <w:lang w:val="en-GB"/>
        </w:rPr>
        <w:t>)</w:t>
      </w:r>
    </w:p>
    <w:p w14:paraId="11587ABC" w14:textId="3A169ACF" w:rsidR="22E99A56" w:rsidRPr="005B2CC1" w:rsidRDefault="1E2F5190" w:rsidP="18EFAD78">
      <w:pPr>
        <w:pStyle w:val="Listenabsatz"/>
        <w:numPr>
          <w:ilvl w:val="1"/>
          <w:numId w:val="25"/>
        </w:numPr>
        <w:rPr>
          <w:lang w:val="en-GB"/>
        </w:rPr>
      </w:pPr>
      <w:r w:rsidRPr="005B2CC1">
        <w:rPr>
          <w:lang w:val="en-GB"/>
        </w:rPr>
        <w:t>ImportController</w:t>
      </w:r>
      <w:r w:rsidR="18EFAD78" w:rsidRPr="005B2CC1">
        <w:rPr>
          <w:lang w:val="en-GB"/>
        </w:rPr>
        <w:t xml:space="preserve">         </w:t>
      </w:r>
    </w:p>
    <w:p w14:paraId="28A5DB8D" w14:textId="296B5526" w:rsidR="5F950876" w:rsidRPr="005B2CC1" w:rsidRDefault="5F950876" w:rsidP="5F950876">
      <w:pPr>
        <w:pStyle w:val="Listenabsatz"/>
        <w:numPr>
          <w:ilvl w:val="1"/>
          <w:numId w:val="25"/>
        </w:numPr>
        <w:rPr>
          <w:lang w:val="en-GB"/>
        </w:rPr>
      </w:pPr>
      <w:r w:rsidRPr="005B2CC1">
        <w:rPr>
          <w:lang w:val="en-GB"/>
        </w:rPr>
        <w:t>RoomTemperatureChart</w:t>
      </w:r>
    </w:p>
    <w:p w14:paraId="6675AF71" w14:textId="50F56E7D" w:rsidR="5F950876" w:rsidRPr="005B2CC1" w:rsidRDefault="2A21FF2B" w:rsidP="5F950876">
      <w:pPr>
        <w:pStyle w:val="Listenabsatz"/>
        <w:numPr>
          <w:ilvl w:val="1"/>
          <w:numId w:val="25"/>
        </w:numPr>
        <w:rPr>
          <w:lang w:val="en-GB"/>
        </w:rPr>
      </w:pPr>
      <w:r w:rsidRPr="005B2CC1">
        <w:rPr>
          <w:lang w:val="en-GB"/>
        </w:rPr>
        <w:t>NumberOfPeopleChart</w:t>
      </w:r>
    </w:p>
    <w:p w14:paraId="0D403D2F" w14:textId="290BD508" w:rsidR="22E99A56" w:rsidRPr="005B2CC1" w:rsidRDefault="1908D5D5" w:rsidP="18EFAD78">
      <w:pPr>
        <w:pStyle w:val="Listenabsatz"/>
        <w:numPr>
          <w:ilvl w:val="1"/>
          <w:numId w:val="25"/>
        </w:numPr>
        <w:rPr>
          <w:lang w:val="en-GB"/>
        </w:rPr>
      </w:pPr>
      <w:r w:rsidRPr="005B2CC1">
        <w:rPr>
          <w:lang w:val="en-GB"/>
        </w:rPr>
        <w:t>Co2Chart</w:t>
      </w:r>
    </w:p>
    <w:p w14:paraId="34D615B0" w14:textId="000D0590" w:rsidR="751D5D80" w:rsidRPr="005B2CC1" w:rsidRDefault="18EFAD78" w:rsidP="514F3A73">
      <w:pPr>
        <w:rPr>
          <w:lang w:val="en-GB"/>
        </w:rPr>
      </w:pPr>
      <w:r w:rsidRPr="005B2CC1">
        <w:rPr>
          <w:lang w:val="en-GB"/>
        </w:rPr>
        <w:t xml:space="preserve"> </w:t>
      </w:r>
    </w:p>
    <w:p w14:paraId="4FD78128" w14:textId="68A32F48" w:rsidR="5A468767" w:rsidRPr="00CC62DF" w:rsidRDefault="12BF3CC0" w:rsidP="12BF3CC0">
      <w:pPr>
        <w:pStyle w:val="Listenabsatz"/>
        <w:numPr>
          <w:ilvl w:val="0"/>
          <w:numId w:val="25"/>
        </w:numPr>
        <w:rPr>
          <w:lang w:val="en-GB"/>
        </w:rPr>
      </w:pPr>
      <w:r w:rsidRPr="00CC62DF">
        <w:rPr>
          <w:lang w:val="en-GB"/>
        </w:rPr>
        <w:t xml:space="preserve">Unit Tests: </w:t>
      </w:r>
      <w:r w:rsidR="1B1EDF69" w:rsidRPr="00CC62DF">
        <w:rPr>
          <w:lang w:val="en-GB"/>
        </w:rPr>
        <w:t>28h</w:t>
      </w:r>
    </w:p>
    <w:p w14:paraId="12B845C1" w14:textId="746E0E28" w:rsidR="5A468767" w:rsidRPr="005B2CC1" w:rsidRDefault="1908D5D5" w:rsidP="12BF3CC0">
      <w:pPr>
        <w:pStyle w:val="Listenabsatz"/>
        <w:numPr>
          <w:ilvl w:val="1"/>
          <w:numId w:val="25"/>
        </w:numPr>
        <w:rPr>
          <w:lang w:val="en-GB"/>
        </w:rPr>
      </w:pPr>
      <w:r w:rsidRPr="005B2CC1">
        <w:rPr>
          <w:lang w:val="en-GB"/>
        </w:rPr>
        <w:t>Co2Sensor</w:t>
      </w:r>
    </w:p>
    <w:p w14:paraId="238A6237" w14:textId="27C0ECD8" w:rsidR="5A468767" w:rsidRPr="005B2CC1" w:rsidRDefault="27D633D6" w:rsidP="12BF3CC0">
      <w:pPr>
        <w:pStyle w:val="Listenabsatz"/>
        <w:numPr>
          <w:ilvl w:val="1"/>
          <w:numId w:val="25"/>
        </w:numPr>
        <w:rPr>
          <w:lang w:val="en-GB"/>
        </w:rPr>
      </w:pPr>
      <w:r w:rsidRPr="005B2CC1">
        <w:rPr>
          <w:lang w:val="en-GB"/>
        </w:rPr>
        <w:t>Ventilator</w:t>
      </w:r>
    </w:p>
    <w:p w14:paraId="4FC66515" w14:textId="646DBD70" w:rsidR="27D633D6" w:rsidRPr="005B2CC1" w:rsidRDefault="27D633D6" w:rsidP="27D633D6">
      <w:pPr>
        <w:pStyle w:val="Listenabsatz"/>
        <w:numPr>
          <w:ilvl w:val="1"/>
          <w:numId w:val="25"/>
        </w:numPr>
        <w:rPr>
          <w:lang w:val="en-GB"/>
        </w:rPr>
      </w:pPr>
      <w:r w:rsidRPr="005B2CC1">
        <w:rPr>
          <w:lang w:val="en-GB"/>
        </w:rPr>
        <w:t>V</w:t>
      </w:r>
      <w:r w:rsidRPr="005B2CC1">
        <w:rPr>
          <w:rFonts w:eastAsia="Arial" w:cs="Arial"/>
          <w:lang w:val="en-GB"/>
        </w:rPr>
        <w:t>entilatorRecords</w:t>
      </w:r>
    </w:p>
    <w:p w14:paraId="54E69A14" w14:textId="2CAF84A5" w:rsidR="27D633D6" w:rsidRPr="005B2CC1" w:rsidRDefault="27D633D6" w:rsidP="27D633D6">
      <w:pPr>
        <w:pStyle w:val="Listenabsatz"/>
        <w:numPr>
          <w:ilvl w:val="1"/>
          <w:numId w:val="25"/>
        </w:numPr>
        <w:rPr>
          <w:lang w:val="en-GB"/>
        </w:rPr>
      </w:pPr>
      <w:r w:rsidRPr="005B2CC1">
        <w:rPr>
          <w:lang w:val="en-GB"/>
        </w:rPr>
        <w:t>PeopleInRoom</w:t>
      </w:r>
    </w:p>
    <w:p w14:paraId="759BDF16" w14:textId="0E8EB1CD" w:rsidR="27D633D6" w:rsidRPr="005B2CC1" w:rsidRDefault="27D633D6" w:rsidP="27D633D6">
      <w:pPr>
        <w:rPr>
          <w:lang w:val="en-GB"/>
        </w:rPr>
      </w:pPr>
    </w:p>
    <w:p w14:paraId="73653B13" w14:textId="4C60FBCF" w:rsidR="7DC13A3A" w:rsidRPr="005B2CC1" w:rsidRDefault="27D633D6" w:rsidP="7DC13A3A">
      <w:pPr>
        <w:pStyle w:val="Listenabsatz"/>
        <w:numPr>
          <w:ilvl w:val="0"/>
          <w:numId w:val="25"/>
        </w:numPr>
        <w:rPr>
          <w:lang w:val="en-GB"/>
        </w:rPr>
      </w:pPr>
      <w:r w:rsidRPr="005B2CC1">
        <w:rPr>
          <w:lang w:val="en-GB"/>
        </w:rPr>
        <w:t>ER: 3h (vor Gruppenwechsel)</w:t>
      </w:r>
    </w:p>
    <w:p w14:paraId="3F3A27F7" w14:textId="4FD3E782" w:rsidR="7DC13A3A" w:rsidRPr="005B2CC1" w:rsidRDefault="7DC13A3A" w:rsidP="7DC13A3A">
      <w:pPr>
        <w:rPr>
          <w:lang w:val="en-GB"/>
        </w:rPr>
      </w:pPr>
    </w:p>
    <w:p w14:paraId="7D51F6C7" w14:textId="65A08994" w:rsidR="5A468767" w:rsidRPr="00CC62DF" w:rsidRDefault="12BF3CC0" w:rsidP="12BF3CC0">
      <w:pPr>
        <w:pStyle w:val="Listenabsatz"/>
        <w:numPr>
          <w:ilvl w:val="0"/>
          <w:numId w:val="25"/>
        </w:numPr>
        <w:rPr>
          <w:lang w:val="en-GB"/>
        </w:rPr>
      </w:pPr>
      <w:r w:rsidRPr="00CC62DF">
        <w:rPr>
          <w:lang w:val="en-GB"/>
        </w:rPr>
        <w:t>Proje</w:t>
      </w:r>
      <w:r w:rsidR="000A69C2" w:rsidRPr="00CC62DF">
        <w:rPr>
          <w:lang w:val="en-GB"/>
        </w:rPr>
        <w:t>c</w:t>
      </w:r>
      <w:r w:rsidRPr="00CC62DF">
        <w:rPr>
          <w:lang w:val="en-GB"/>
        </w:rPr>
        <w:t xml:space="preserve">tdocumentation: </w:t>
      </w:r>
      <w:r w:rsidR="1B1EDF69" w:rsidRPr="00CC62DF">
        <w:rPr>
          <w:lang w:val="en-GB"/>
        </w:rPr>
        <w:t>2,5h</w:t>
      </w:r>
    </w:p>
    <w:p w14:paraId="169C9FE9" w14:textId="2E79FAC0" w:rsidR="78AA0118" w:rsidRPr="005B2CC1" w:rsidRDefault="4775CB05" w:rsidP="78AA0118">
      <w:pPr>
        <w:pStyle w:val="Listenabsatz"/>
        <w:numPr>
          <w:ilvl w:val="1"/>
          <w:numId w:val="25"/>
        </w:numPr>
        <w:rPr>
          <w:rFonts w:eastAsia="Arial" w:cs="Arial"/>
          <w:lang w:val="en-GB"/>
        </w:rPr>
      </w:pPr>
      <w:r w:rsidRPr="005B2CC1">
        <w:rPr>
          <w:rFonts w:eastAsia="Arial" w:cs="Arial"/>
          <w:lang w:val="en-GB"/>
        </w:rPr>
        <w:t>Introduction</w:t>
      </w:r>
    </w:p>
    <w:p w14:paraId="09B6697B" w14:textId="2E79FAC0" w:rsidR="5A468767" w:rsidRPr="005B2CC1" w:rsidRDefault="12BF3CC0" w:rsidP="12BF3CC0">
      <w:pPr>
        <w:pStyle w:val="Listenabsatz"/>
        <w:numPr>
          <w:ilvl w:val="1"/>
          <w:numId w:val="25"/>
        </w:numPr>
        <w:rPr>
          <w:lang w:val="en-GB"/>
        </w:rPr>
      </w:pPr>
      <w:r w:rsidRPr="005B2CC1">
        <w:rPr>
          <w:lang w:val="en-GB"/>
        </w:rPr>
        <w:t>Management Perspective</w:t>
      </w:r>
    </w:p>
    <w:p w14:paraId="69E70348" w14:textId="2E9C9658" w:rsidR="00EA1812" w:rsidRDefault="00EA1812">
      <w:pPr>
        <w:spacing w:after="160" w:line="259" w:lineRule="auto"/>
        <w:rPr>
          <w:lang w:val="en-GB"/>
        </w:rPr>
      </w:pPr>
      <w:r>
        <w:rPr>
          <w:lang w:val="en-GB"/>
        </w:rPr>
        <w:br w:type="page"/>
      </w:r>
    </w:p>
    <w:p w14:paraId="267A6B80" w14:textId="433CDC6C" w:rsidR="008320A9" w:rsidRPr="00EA130D" w:rsidRDefault="00F30B60" w:rsidP="00136EFA">
      <w:pPr>
        <w:pStyle w:val="berschrift2"/>
        <w:rPr>
          <w:lang w:val="en-GB"/>
        </w:rPr>
      </w:pPr>
      <w:bookmarkStart w:id="8" w:name="_Toc126955655"/>
      <w:bookmarkStart w:id="9" w:name="_Toc126962046"/>
      <w:r w:rsidRPr="00EA130D">
        <w:rPr>
          <w:lang w:val="en-GB"/>
        </w:rPr>
        <w:lastRenderedPageBreak/>
        <w:t>Stefan</w:t>
      </w:r>
      <w:r w:rsidR="008320A9" w:rsidRPr="00EA130D">
        <w:rPr>
          <w:lang w:val="en-GB"/>
        </w:rPr>
        <w:t>:</w:t>
      </w:r>
      <w:bookmarkEnd w:id="8"/>
      <w:bookmarkEnd w:id="9"/>
    </w:p>
    <w:p w14:paraId="070527C7" w14:textId="58AC9C24" w:rsidR="00D3434B" w:rsidRPr="00EA130D" w:rsidRDefault="008A36BF" w:rsidP="00D3434B">
      <w:pPr>
        <w:pStyle w:val="Listenabsatz"/>
        <w:numPr>
          <w:ilvl w:val="0"/>
          <w:numId w:val="31"/>
        </w:numPr>
        <w:rPr>
          <w:lang w:val="en-GB"/>
        </w:rPr>
      </w:pPr>
      <w:r w:rsidRPr="00EA130D">
        <w:rPr>
          <w:lang w:val="en-GB"/>
        </w:rPr>
        <w:t xml:space="preserve">Project </w:t>
      </w:r>
      <w:r w:rsidR="00D3434B" w:rsidRPr="00EA130D">
        <w:rPr>
          <w:lang w:val="en-GB"/>
        </w:rPr>
        <w:t xml:space="preserve">Structure: </w:t>
      </w:r>
      <w:r w:rsidR="005E1DBA" w:rsidRPr="00EA130D">
        <w:rPr>
          <w:lang w:val="en-GB"/>
        </w:rPr>
        <w:t>20h</w:t>
      </w:r>
    </w:p>
    <w:p w14:paraId="6BD3B81C" w14:textId="77777777" w:rsidR="00D3434B" w:rsidRPr="00EA130D" w:rsidRDefault="00D3434B" w:rsidP="00D3434B">
      <w:pPr>
        <w:pStyle w:val="Listenabsatz"/>
        <w:numPr>
          <w:ilvl w:val="1"/>
          <w:numId w:val="31"/>
        </w:numPr>
        <w:rPr>
          <w:lang w:val="en-GB"/>
        </w:rPr>
      </w:pPr>
      <w:r w:rsidRPr="00EA130D">
        <w:rPr>
          <w:lang w:val="en-GB"/>
        </w:rPr>
        <w:t>Database Design (ER &amp; UML)</w:t>
      </w:r>
    </w:p>
    <w:p w14:paraId="6283BAFC" w14:textId="4E1F6590" w:rsidR="00D3434B" w:rsidRPr="00EA130D" w:rsidRDefault="00D3434B" w:rsidP="00D3434B">
      <w:pPr>
        <w:pStyle w:val="Listenabsatz"/>
        <w:numPr>
          <w:ilvl w:val="0"/>
          <w:numId w:val="31"/>
        </w:numPr>
        <w:rPr>
          <w:lang w:val="en-GB"/>
        </w:rPr>
      </w:pPr>
      <w:r w:rsidRPr="00EA130D">
        <w:rPr>
          <w:lang w:val="en-GB"/>
        </w:rPr>
        <w:t>Database Design</w:t>
      </w:r>
      <w:r w:rsidR="00161D7C" w:rsidRPr="00EA130D">
        <w:rPr>
          <w:lang w:val="en-GB"/>
        </w:rPr>
        <w:t xml:space="preserve"> and Creation</w:t>
      </w:r>
      <w:r w:rsidRPr="00EA130D">
        <w:rPr>
          <w:lang w:val="en-GB"/>
        </w:rPr>
        <w:t xml:space="preserve">: </w:t>
      </w:r>
      <w:r w:rsidR="00A035E4" w:rsidRPr="00EA130D">
        <w:rPr>
          <w:lang w:val="en-GB"/>
        </w:rPr>
        <w:t>3</w:t>
      </w:r>
      <w:r w:rsidRPr="00EA130D">
        <w:rPr>
          <w:lang w:val="en-GB"/>
        </w:rPr>
        <w:t>0h</w:t>
      </w:r>
    </w:p>
    <w:p w14:paraId="72A94F61" w14:textId="77777777" w:rsidR="00D3434B" w:rsidRPr="00EA130D" w:rsidRDefault="00D3434B" w:rsidP="00D3434B">
      <w:pPr>
        <w:pStyle w:val="Listenabsatz"/>
        <w:numPr>
          <w:ilvl w:val="1"/>
          <w:numId w:val="31"/>
        </w:numPr>
        <w:rPr>
          <w:lang w:val="en-GB"/>
        </w:rPr>
      </w:pPr>
      <w:r w:rsidRPr="00EA130D">
        <w:rPr>
          <w:lang w:val="en-GB"/>
        </w:rPr>
        <w:t>AWS Creation</w:t>
      </w:r>
    </w:p>
    <w:p w14:paraId="6457236A" w14:textId="77777777" w:rsidR="00D3434B" w:rsidRPr="00EA130D" w:rsidRDefault="00D3434B" w:rsidP="00D3434B">
      <w:pPr>
        <w:pStyle w:val="Listenabsatz"/>
        <w:numPr>
          <w:ilvl w:val="1"/>
          <w:numId w:val="31"/>
        </w:numPr>
        <w:rPr>
          <w:lang w:val="en-GB"/>
        </w:rPr>
      </w:pPr>
      <w:r w:rsidRPr="00EA130D">
        <w:rPr>
          <w:lang w:val="en-GB"/>
        </w:rPr>
        <w:t>Firewall Rules</w:t>
      </w:r>
    </w:p>
    <w:p w14:paraId="7DF677FD" w14:textId="77777777" w:rsidR="00D3434B" w:rsidRPr="00EA130D" w:rsidRDefault="00D3434B" w:rsidP="00D3434B">
      <w:pPr>
        <w:pStyle w:val="Listenabsatz"/>
        <w:numPr>
          <w:ilvl w:val="1"/>
          <w:numId w:val="31"/>
        </w:numPr>
        <w:rPr>
          <w:lang w:val="en-GB"/>
        </w:rPr>
      </w:pPr>
      <w:r w:rsidRPr="00EA130D">
        <w:rPr>
          <w:lang w:val="en-GB"/>
        </w:rPr>
        <w:t>Database Testing</w:t>
      </w:r>
    </w:p>
    <w:p w14:paraId="700D9F93" w14:textId="691BFA3A" w:rsidR="00161D7C" w:rsidRPr="00EA130D" w:rsidRDefault="00161D7C" w:rsidP="00D3434B">
      <w:pPr>
        <w:pStyle w:val="Listenabsatz"/>
        <w:numPr>
          <w:ilvl w:val="1"/>
          <w:numId w:val="31"/>
        </w:numPr>
        <w:rPr>
          <w:lang w:val="en-GB"/>
        </w:rPr>
      </w:pPr>
      <w:r w:rsidRPr="00EA130D">
        <w:rPr>
          <w:lang w:val="en-GB"/>
        </w:rPr>
        <w:t>Database Model and Relations</w:t>
      </w:r>
    </w:p>
    <w:p w14:paraId="471C5E57" w14:textId="5A525A57" w:rsidR="008353EE" w:rsidRPr="00EA130D" w:rsidRDefault="00BC3819" w:rsidP="00266697">
      <w:pPr>
        <w:pStyle w:val="Listenabsatz"/>
        <w:numPr>
          <w:ilvl w:val="0"/>
          <w:numId w:val="31"/>
        </w:numPr>
        <w:rPr>
          <w:lang w:val="en-GB"/>
        </w:rPr>
      </w:pPr>
      <w:r w:rsidRPr="00EA130D">
        <w:rPr>
          <w:lang w:val="en-GB"/>
        </w:rPr>
        <w:t>API:</w:t>
      </w:r>
      <w:r w:rsidR="003804E3" w:rsidRPr="00EA130D">
        <w:rPr>
          <w:lang w:val="en-GB"/>
        </w:rPr>
        <w:t xml:space="preserve"> </w:t>
      </w:r>
      <w:r w:rsidR="00067BCA" w:rsidRPr="00EA130D">
        <w:rPr>
          <w:lang w:val="en-GB"/>
        </w:rPr>
        <w:t>3</w:t>
      </w:r>
      <w:r w:rsidR="00A773C7" w:rsidRPr="00EA130D">
        <w:rPr>
          <w:lang w:val="en-GB"/>
        </w:rPr>
        <w:t>0</w:t>
      </w:r>
      <w:r w:rsidR="00A66594" w:rsidRPr="00EA130D">
        <w:rPr>
          <w:lang w:val="en-GB"/>
        </w:rPr>
        <w:t>h</w:t>
      </w:r>
    </w:p>
    <w:p w14:paraId="76940E66" w14:textId="220DB373" w:rsidR="000825B0" w:rsidRPr="00EA130D" w:rsidRDefault="000825B0" w:rsidP="000825B0">
      <w:pPr>
        <w:pStyle w:val="Listenabsatz"/>
        <w:numPr>
          <w:ilvl w:val="1"/>
          <w:numId w:val="31"/>
        </w:numPr>
        <w:rPr>
          <w:lang w:val="en-GB"/>
        </w:rPr>
      </w:pPr>
      <w:r w:rsidRPr="00EA130D">
        <w:rPr>
          <w:lang w:val="en-GB"/>
        </w:rPr>
        <w:t>RestController</w:t>
      </w:r>
    </w:p>
    <w:p w14:paraId="230EE089" w14:textId="69EEB3C1" w:rsidR="00266697" w:rsidRPr="00EA130D" w:rsidRDefault="00266697" w:rsidP="00266697">
      <w:pPr>
        <w:pStyle w:val="Listenabsatz"/>
        <w:numPr>
          <w:ilvl w:val="1"/>
          <w:numId w:val="31"/>
        </w:numPr>
        <w:rPr>
          <w:lang w:val="en-GB"/>
        </w:rPr>
      </w:pPr>
      <w:r w:rsidRPr="00EA130D">
        <w:rPr>
          <w:lang w:val="en-GB"/>
        </w:rPr>
        <w:t>Door</w:t>
      </w:r>
    </w:p>
    <w:p w14:paraId="26015B32" w14:textId="40508757" w:rsidR="00266697" w:rsidRPr="00EA130D" w:rsidRDefault="00266697" w:rsidP="00266697">
      <w:pPr>
        <w:pStyle w:val="Listenabsatz"/>
        <w:numPr>
          <w:ilvl w:val="1"/>
          <w:numId w:val="31"/>
        </w:numPr>
        <w:rPr>
          <w:lang w:val="en-GB"/>
        </w:rPr>
      </w:pPr>
      <w:r w:rsidRPr="00EA130D">
        <w:rPr>
          <w:lang w:val="en-GB"/>
        </w:rPr>
        <w:t>Room</w:t>
      </w:r>
    </w:p>
    <w:p w14:paraId="7461DC82" w14:textId="1585573A" w:rsidR="00266697" w:rsidRPr="00EA130D" w:rsidRDefault="00266697" w:rsidP="00266697">
      <w:pPr>
        <w:pStyle w:val="Listenabsatz"/>
        <w:numPr>
          <w:ilvl w:val="1"/>
          <w:numId w:val="31"/>
        </w:numPr>
        <w:rPr>
          <w:lang w:val="en-GB"/>
        </w:rPr>
      </w:pPr>
      <w:r w:rsidRPr="00EA130D">
        <w:rPr>
          <w:lang w:val="en-GB"/>
        </w:rPr>
        <w:t>PeopleInRoom</w:t>
      </w:r>
    </w:p>
    <w:p w14:paraId="776266A4" w14:textId="2AE284BD" w:rsidR="00BC3819" w:rsidRPr="00EA130D" w:rsidRDefault="00BC3819" w:rsidP="00266697">
      <w:pPr>
        <w:pStyle w:val="Listenabsatz"/>
        <w:numPr>
          <w:ilvl w:val="0"/>
          <w:numId w:val="31"/>
        </w:numPr>
        <w:rPr>
          <w:lang w:val="en-GB"/>
        </w:rPr>
      </w:pPr>
      <w:r w:rsidRPr="00EA130D">
        <w:rPr>
          <w:lang w:val="en-GB"/>
        </w:rPr>
        <w:t>Automation Rules:</w:t>
      </w:r>
      <w:r w:rsidR="00EA5F21" w:rsidRPr="00EA130D">
        <w:rPr>
          <w:lang w:val="en-GB"/>
        </w:rPr>
        <w:t xml:space="preserve"> 5h</w:t>
      </w:r>
    </w:p>
    <w:p w14:paraId="615790C0" w14:textId="3749A2F0" w:rsidR="00266697" w:rsidRPr="00EA130D" w:rsidRDefault="00917DB1" w:rsidP="00266697">
      <w:pPr>
        <w:pStyle w:val="Listenabsatz"/>
        <w:numPr>
          <w:ilvl w:val="1"/>
          <w:numId w:val="31"/>
        </w:numPr>
        <w:rPr>
          <w:lang w:val="en-GB"/>
        </w:rPr>
      </w:pPr>
      <w:r w:rsidRPr="00EA130D">
        <w:rPr>
          <w:lang w:val="en-GB"/>
        </w:rPr>
        <w:t xml:space="preserve">Open window + activate fan if co2 values are &gt; 1000 parts per million (ppm) </w:t>
      </w:r>
    </w:p>
    <w:p w14:paraId="5AB365D2" w14:textId="1DA267C4" w:rsidR="00917DB1" w:rsidRPr="00EA130D" w:rsidRDefault="004622E3" w:rsidP="00266697">
      <w:pPr>
        <w:pStyle w:val="Listenabsatz"/>
        <w:numPr>
          <w:ilvl w:val="1"/>
          <w:numId w:val="31"/>
        </w:numPr>
        <w:rPr>
          <w:lang w:val="en-GB"/>
        </w:rPr>
      </w:pPr>
      <w:r w:rsidRPr="00EA130D">
        <w:rPr>
          <w:lang w:val="en-GB"/>
        </w:rPr>
        <w:t>Automation rule: Turn off running devices if the room is empty</w:t>
      </w:r>
      <w:r w:rsidR="000A6803" w:rsidRPr="00EA130D">
        <w:rPr>
          <w:lang w:val="en-GB"/>
        </w:rPr>
        <w:t>.</w:t>
      </w:r>
    </w:p>
    <w:p w14:paraId="702898B3" w14:textId="55CF4F7F" w:rsidR="00161D7C" w:rsidRPr="00EA130D" w:rsidRDefault="00161D7C" w:rsidP="00FC522A">
      <w:pPr>
        <w:pStyle w:val="Listenabsatz"/>
        <w:numPr>
          <w:ilvl w:val="0"/>
          <w:numId w:val="31"/>
        </w:numPr>
        <w:rPr>
          <w:lang w:val="en-GB"/>
        </w:rPr>
      </w:pPr>
      <w:r w:rsidRPr="00EA130D">
        <w:rPr>
          <w:lang w:val="en-GB"/>
        </w:rPr>
        <w:t>Simulator</w:t>
      </w:r>
      <w:r w:rsidR="0050025A" w:rsidRPr="00EA130D">
        <w:rPr>
          <w:lang w:val="en-GB"/>
        </w:rPr>
        <w:t xml:space="preserve"> (Random Values)</w:t>
      </w:r>
      <w:r w:rsidRPr="00EA130D">
        <w:rPr>
          <w:lang w:val="en-GB"/>
        </w:rPr>
        <w:t>: 10h</w:t>
      </w:r>
    </w:p>
    <w:p w14:paraId="01B19004" w14:textId="3D631623" w:rsidR="00BC3819" w:rsidRPr="00EA130D" w:rsidRDefault="00BC3819" w:rsidP="00266697">
      <w:pPr>
        <w:pStyle w:val="Listenabsatz"/>
        <w:numPr>
          <w:ilvl w:val="0"/>
          <w:numId w:val="31"/>
        </w:numPr>
        <w:rPr>
          <w:lang w:val="en-GB"/>
        </w:rPr>
      </w:pPr>
      <w:r w:rsidRPr="00EA130D">
        <w:rPr>
          <w:lang w:val="en-GB"/>
        </w:rPr>
        <w:t>Unit Tests:</w:t>
      </w:r>
      <w:r w:rsidR="00EA5F21" w:rsidRPr="00EA130D">
        <w:rPr>
          <w:lang w:val="en-GB"/>
        </w:rPr>
        <w:t xml:space="preserve"> 5h</w:t>
      </w:r>
    </w:p>
    <w:p w14:paraId="1D68F489" w14:textId="6DCD54CF" w:rsidR="00FD57ED" w:rsidRPr="00EA130D" w:rsidRDefault="00FD57ED" w:rsidP="00FD57ED">
      <w:pPr>
        <w:pStyle w:val="Listenabsatz"/>
        <w:numPr>
          <w:ilvl w:val="1"/>
          <w:numId w:val="31"/>
        </w:numPr>
        <w:rPr>
          <w:lang w:val="en-GB"/>
        </w:rPr>
      </w:pPr>
      <w:r w:rsidRPr="00EA130D">
        <w:rPr>
          <w:lang w:val="en-GB"/>
        </w:rPr>
        <w:t>Co2Sensor</w:t>
      </w:r>
      <w:r w:rsidR="00E12EDF">
        <w:rPr>
          <w:lang w:val="en-GB"/>
        </w:rPr>
        <w:t>Records</w:t>
      </w:r>
    </w:p>
    <w:p w14:paraId="053FF961" w14:textId="0CCB17DA" w:rsidR="003E028A" w:rsidRPr="00EA130D" w:rsidRDefault="003E028A" w:rsidP="00FD57ED">
      <w:pPr>
        <w:pStyle w:val="Listenabsatz"/>
        <w:numPr>
          <w:ilvl w:val="1"/>
          <w:numId w:val="31"/>
        </w:numPr>
        <w:rPr>
          <w:lang w:val="en-GB"/>
        </w:rPr>
      </w:pPr>
      <w:r w:rsidRPr="00EA130D">
        <w:rPr>
          <w:lang w:val="en-GB"/>
        </w:rPr>
        <w:t>LightSource</w:t>
      </w:r>
    </w:p>
    <w:p w14:paraId="3E81DDA8" w14:textId="4528F30D" w:rsidR="00BC3819" w:rsidRPr="00EA130D" w:rsidRDefault="00BC3819" w:rsidP="00266697">
      <w:pPr>
        <w:pStyle w:val="Listenabsatz"/>
        <w:numPr>
          <w:ilvl w:val="0"/>
          <w:numId w:val="31"/>
        </w:numPr>
        <w:rPr>
          <w:lang w:val="en-GB"/>
        </w:rPr>
      </w:pPr>
      <w:r w:rsidRPr="00EA130D">
        <w:rPr>
          <w:lang w:val="en-GB"/>
        </w:rPr>
        <w:t>Use Case:</w:t>
      </w:r>
      <w:r w:rsidR="00C1033F" w:rsidRPr="00EA130D">
        <w:rPr>
          <w:lang w:val="en-GB"/>
        </w:rPr>
        <w:t xml:space="preserve"> 5h</w:t>
      </w:r>
    </w:p>
    <w:p w14:paraId="1787CEB3" w14:textId="34F3ECD2" w:rsidR="00E841B4" w:rsidRPr="00EA130D" w:rsidRDefault="00E13E72" w:rsidP="00E841B4">
      <w:pPr>
        <w:pStyle w:val="Listenabsatz"/>
        <w:numPr>
          <w:ilvl w:val="1"/>
          <w:numId w:val="31"/>
        </w:numPr>
        <w:rPr>
          <w:lang w:val="en-GB"/>
        </w:rPr>
      </w:pPr>
      <w:r w:rsidRPr="00EA130D">
        <w:rPr>
          <w:lang w:val="en-GB"/>
        </w:rPr>
        <w:t xml:space="preserve">Use Case </w:t>
      </w:r>
      <w:r w:rsidR="00FA1189" w:rsidRPr="00EA130D">
        <w:rPr>
          <w:lang w:val="en-GB"/>
        </w:rPr>
        <w:t>9-15</w:t>
      </w:r>
    </w:p>
    <w:p w14:paraId="782027ED" w14:textId="6C68E525" w:rsidR="00FA1189" w:rsidRPr="00EA130D" w:rsidRDefault="00590B48" w:rsidP="001C4117">
      <w:pPr>
        <w:pStyle w:val="Listenabsatz"/>
        <w:numPr>
          <w:ilvl w:val="0"/>
          <w:numId w:val="31"/>
        </w:numPr>
        <w:rPr>
          <w:lang w:val="en-GB"/>
        </w:rPr>
      </w:pPr>
      <w:r w:rsidRPr="00EA130D">
        <w:rPr>
          <w:lang w:val="en-GB"/>
        </w:rPr>
        <w:t>JavaDoc:</w:t>
      </w:r>
      <w:r w:rsidR="003804E3" w:rsidRPr="00EA130D">
        <w:rPr>
          <w:lang w:val="en-GB"/>
        </w:rPr>
        <w:t xml:space="preserve"> </w:t>
      </w:r>
      <w:r w:rsidR="00E13E72" w:rsidRPr="00EA130D">
        <w:rPr>
          <w:lang w:val="en-GB"/>
        </w:rPr>
        <w:t>10</w:t>
      </w:r>
      <w:r w:rsidR="00C1033F" w:rsidRPr="00EA130D">
        <w:rPr>
          <w:lang w:val="en-GB"/>
        </w:rPr>
        <w:t>h</w:t>
      </w:r>
    </w:p>
    <w:p w14:paraId="2A04148F" w14:textId="2C4CF182" w:rsidR="00067BCA" w:rsidRPr="00EA130D" w:rsidRDefault="00067BCA" w:rsidP="001C4117">
      <w:pPr>
        <w:pStyle w:val="Listenabsatz"/>
        <w:numPr>
          <w:ilvl w:val="0"/>
          <w:numId w:val="31"/>
        </w:numPr>
        <w:rPr>
          <w:lang w:val="en-GB"/>
        </w:rPr>
      </w:pPr>
      <w:r w:rsidRPr="00EA130D">
        <w:rPr>
          <w:lang w:val="en-GB"/>
        </w:rPr>
        <w:t>Code Quality 10h</w:t>
      </w:r>
    </w:p>
    <w:p w14:paraId="53263AD1" w14:textId="096D39B9" w:rsidR="008353EE" w:rsidRPr="00EA130D" w:rsidRDefault="008353EE" w:rsidP="00266697">
      <w:pPr>
        <w:pStyle w:val="Listenabsatz"/>
        <w:numPr>
          <w:ilvl w:val="0"/>
          <w:numId w:val="31"/>
        </w:numPr>
        <w:rPr>
          <w:lang w:val="en-GB"/>
        </w:rPr>
      </w:pPr>
      <w:r w:rsidRPr="00EA130D">
        <w:rPr>
          <w:lang w:val="en-GB"/>
        </w:rPr>
        <w:t>Proje</w:t>
      </w:r>
      <w:r w:rsidR="00590B48" w:rsidRPr="00EA130D">
        <w:rPr>
          <w:lang w:val="en-GB"/>
        </w:rPr>
        <w:t>c</w:t>
      </w:r>
      <w:r w:rsidRPr="00EA130D">
        <w:rPr>
          <w:lang w:val="en-GB"/>
        </w:rPr>
        <w:t>t</w:t>
      </w:r>
      <w:r w:rsidR="00E13E72" w:rsidRPr="00EA130D">
        <w:rPr>
          <w:lang w:val="en-GB"/>
        </w:rPr>
        <w:t xml:space="preserve"> </w:t>
      </w:r>
      <w:r w:rsidRPr="00EA130D">
        <w:rPr>
          <w:lang w:val="en-GB"/>
        </w:rPr>
        <w:t>do</w:t>
      </w:r>
      <w:r w:rsidR="00266697" w:rsidRPr="00EA130D">
        <w:rPr>
          <w:lang w:val="en-GB"/>
        </w:rPr>
        <w:t>c</w:t>
      </w:r>
      <w:r w:rsidRPr="00EA130D">
        <w:rPr>
          <w:lang w:val="en-GB"/>
        </w:rPr>
        <w:t>umentation</w:t>
      </w:r>
      <w:r w:rsidR="00266697" w:rsidRPr="00EA130D">
        <w:rPr>
          <w:lang w:val="en-GB"/>
        </w:rPr>
        <w:t>:</w:t>
      </w:r>
      <w:r w:rsidR="00A773C7" w:rsidRPr="00EA130D">
        <w:rPr>
          <w:lang w:val="en-GB"/>
        </w:rPr>
        <w:t xml:space="preserve"> </w:t>
      </w:r>
      <w:r w:rsidR="00F8547B" w:rsidRPr="00EA130D">
        <w:rPr>
          <w:lang w:val="en-GB"/>
        </w:rPr>
        <w:t>3</w:t>
      </w:r>
      <w:r w:rsidR="00602715" w:rsidRPr="00EA130D">
        <w:rPr>
          <w:lang w:val="en-GB"/>
        </w:rPr>
        <w:t>h</w:t>
      </w:r>
    </w:p>
    <w:p w14:paraId="608E3A62" w14:textId="3914D3E4" w:rsidR="00226630" w:rsidRPr="00EA130D" w:rsidRDefault="00226630" w:rsidP="00226630">
      <w:pPr>
        <w:pStyle w:val="Listenabsatz"/>
        <w:numPr>
          <w:ilvl w:val="1"/>
          <w:numId w:val="31"/>
        </w:numPr>
        <w:rPr>
          <w:lang w:val="en-GB"/>
        </w:rPr>
      </w:pPr>
      <w:r w:rsidRPr="00EA130D">
        <w:rPr>
          <w:lang w:val="en-GB"/>
        </w:rPr>
        <w:t>Management Perspective</w:t>
      </w:r>
    </w:p>
    <w:p w14:paraId="12C89E3F" w14:textId="16B19670" w:rsidR="00226630" w:rsidRPr="00EA130D" w:rsidRDefault="00590B48" w:rsidP="00226630">
      <w:pPr>
        <w:pStyle w:val="Listenabsatz"/>
        <w:numPr>
          <w:ilvl w:val="1"/>
          <w:numId w:val="31"/>
        </w:numPr>
        <w:rPr>
          <w:lang w:val="en-GB"/>
        </w:rPr>
      </w:pPr>
      <w:r w:rsidRPr="00EA130D">
        <w:rPr>
          <w:lang w:val="en-GB"/>
        </w:rPr>
        <w:t>Implementation</w:t>
      </w:r>
    </w:p>
    <w:p w14:paraId="2BB176B1" w14:textId="1626B9AA" w:rsidR="00590B48" w:rsidRPr="00EA130D" w:rsidRDefault="00590B48" w:rsidP="00226630">
      <w:pPr>
        <w:pStyle w:val="Listenabsatz"/>
        <w:numPr>
          <w:ilvl w:val="1"/>
          <w:numId w:val="31"/>
        </w:numPr>
        <w:rPr>
          <w:lang w:val="en-GB"/>
        </w:rPr>
      </w:pPr>
      <w:r w:rsidRPr="00EA130D">
        <w:rPr>
          <w:lang w:val="en-GB"/>
        </w:rPr>
        <w:t>Installation Guide</w:t>
      </w:r>
    </w:p>
    <w:p w14:paraId="342F4F5A" w14:textId="0C26FFD3" w:rsidR="00EA1812" w:rsidRDefault="00EA1812">
      <w:pPr>
        <w:spacing w:after="160" w:line="259" w:lineRule="auto"/>
        <w:rPr>
          <w:lang w:val="en-GB"/>
        </w:rPr>
      </w:pPr>
      <w:r>
        <w:rPr>
          <w:lang w:val="en-GB"/>
        </w:rPr>
        <w:br w:type="page"/>
      </w:r>
    </w:p>
    <w:p w14:paraId="145F59F8" w14:textId="0765DB84" w:rsidR="00F30B60" w:rsidRPr="00EA130D" w:rsidRDefault="00F30B60" w:rsidP="00136EFA">
      <w:pPr>
        <w:pStyle w:val="berschrift2"/>
        <w:rPr>
          <w:lang w:val="en-GB"/>
        </w:rPr>
      </w:pPr>
      <w:bookmarkStart w:id="10" w:name="_Toc126955656"/>
      <w:bookmarkStart w:id="11" w:name="_Toc126962047"/>
      <w:r w:rsidRPr="00EA130D">
        <w:rPr>
          <w:lang w:val="en-GB"/>
        </w:rPr>
        <w:lastRenderedPageBreak/>
        <w:t>Nuray:</w:t>
      </w:r>
      <w:bookmarkEnd w:id="10"/>
      <w:bookmarkEnd w:id="11"/>
    </w:p>
    <w:p w14:paraId="690DC8A3" w14:textId="51F2807E" w:rsidR="48135ED3" w:rsidRDefault="4AFE80C2" w:rsidP="48135ED3">
      <w:pPr>
        <w:rPr>
          <w:lang w:val="en-GB"/>
        </w:rPr>
      </w:pPr>
      <w:r w:rsidRPr="4AFE80C2">
        <w:rPr>
          <w:lang w:val="en-GB"/>
        </w:rPr>
        <w:t>API:</w:t>
      </w:r>
      <w:r w:rsidR="4CBE97D1" w:rsidRPr="4CBE97D1">
        <w:rPr>
          <w:lang w:val="en-GB"/>
        </w:rPr>
        <w:t xml:space="preserve"> </w:t>
      </w:r>
      <w:r w:rsidR="19D77949" w:rsidRPr="19D77949">
        <w:rPr>
          <w:lang w:val="en-GB"/>
        </w:rPr>
        <w:t>5h</w:t>
      </w:r>
    </w:p>
    <w:p w14:paraId="6BB73D1C" w14:textId="64228B28" w:rsidR="29CAA116" w:rsidRDefault="29CAA116" w:rsidP="29CAA116">
      <w:pPr>
        <w:rPr>
          <w:lang w:val="en-GB"/>
        </w:rPr>
      </w:pPr>
      <w:r w:rsidRPr="29CAA116">
        <w:rPr>
          <w:lang w:val="en-GB"/>
        </w:rPr>
        <w:t>Door API</w:t>
      </w:r>
      <w:r w:rsidR="0006763F">
        <w:rPr>
          <w:lang w:val="en-GB"/>
        </w:rPr>
        <w:t>: 5h</w:t>
      </w:r>
    </w:p>
    <w:p w14:paraId="303409FF" w14:textId="6F373EAF" w:rsidR="4AFE80C2" w:rsidRDefault="4AFE80C2" w:rsidP="4AFE80C2">
      <w:pPr>
        <w:rPr>
          <w:lang w:val="en-GB"/>
        </w:rPr>
      </w:pPr>
      <w:r w:rsidRPr="4AFE80C2">
        <w:rPr>
          <w:lang w:val="en-GB"/>
        </w:rPr>
        <w:t xml:space="preserve">GUI: </w:t>
      </w:r>
      <w:r w:rsidR="19D77949" w:rsidRPr="19D77949">
        <w:rPr>
          <w:lang w:val="en-GB"/>
        </w:rPr>
        <w:t>120</w:t>
      </w:r>
      <w:r w:rsidR="00653B63">
        <w:rPr>
          <w:lang w:val="en-GB"/>
        </w:rPr>
        <w:t>h</w:t>
      </w:r>
    </w:p>
    <w:p w14:paraId="62B8EF38" w14:textId="356CC300" w:rsidR="1344D626" w:rsidRDefault="1344D626" w:rsidP="1344D626">
      <w:pPr>
        <w:pStyle w:val="Listenabsatz"/>
        <w:numPr>
          <w:ilvl w:val="0"/>
          <w:numId w:val="34"/>
        </w:numPr>
        <w:rPr>
          <w:lang w:val="en-GB"/>
        </w:rPr>
      </w:pPr>
      <w:r w:rsidRPr="1344D626">
        <w:rPr>
          <w:lang w:val="en-GB"/>
        </w:rPr>
        <w:t>Homepage</w:t>
      </w:r>
      <w:r w:rsidR="00653B63">
        <w:rPr>
          <w:lang w:val="en-GB"/>
        </w:rPr>
        <w:t>:</w:t>
      </w:r>
      <w:r w:rsidRPr="1344D626">
        <w:rPr>
          <w:lang w:val="en-GB"/>
        </w:rPr>
        <w:t xml:space="preserve"> </w:t>
      </w:r>
      <w:r w:rsidR="0C1D2CBB" w:rsidRPr="0C1D2CBB">
        <w:rPr>
          <w:lang w:val="en-GB"/>
        </w:rPr>
        <w:t>30</w:t>
      </w:r>
      <w:r w:rsidR="00653B63">
        <w:rPr>
          <w:lang w:val="en-GB"/>
        </w:rPr>
        <w:t>h</w:t>
      </w:r>
    </w:p>
    <w:p w14:paraId="196D95E6" w14:textId="6BD602DC" w:rsidR="1344D626" w:rsidRDefault="19805C8D" w:rsidP="2D5B7293">
      <w:pPr>
        <w:pStyle w:val="Listenabsatz"/>
        <w:numPr>
          <w:ilvl w:val="1"/>
          <w:numId w:val="34"/>
        </w:numPr>
        <w:rPr>
          <w:lang w:val="en-GB"/>
        </w:rPr>
      </w:pPr>
      <w:r w:rsidRPr="19805C8D">
        <w:rPr>
          <w:lang w:val="en-GB"/>
        </w:rPr>
        <w:t>Remote Control</w:t>
      </w:r>
    </w:p>
    <w:p w14:paraId="2CEB3817" w14:textId="191925EB" w:rsidR="2D5B7293" w:rsidRDefault="23FB4DA4" w:rsidP="2D5B7293">
      <w:pPr>
        <w:pStyle w:val="Listenabsatz"/>
        <w:numPr>
          <w:ilvl w:val="1"/>
          <w:numId w:val="34"/>
        </w:numPr>
        <w:rPr>
          <w:lang w:val="en-GB"/>
        </w:rPr>
      </w:pPr>
      <w:r w:rsidRPr="23FB4DA4">
        <w:rPr>
          <w:lang w:val="en-GB"/>
        </w:rPr>
        <w:t>Static Information</w:t>
      </w:r>
    </w:p>
    <w:p w14:paraId="29E31C27" w14:textId="5B8E89DA" w:rsidR="23FB4DA4" w:rsidRDefault="0894C831" w:rsidP="23FB4DA4">
      <w:pPr>
        <w:pStyle w:val="Listenabsatz"/>
        <w:numPr>
          <w:ilvl w:val="1"/>
          <w:numId w:val="34"/>
        </w:numPr>
        <w:rPr>
          <w:lang w:val="en-GB"/>
        </w:rPr>
      </w:pPr>
      <w:r w:rsidRPr="0894C831">
        <w:rPr>
          <w:lang w:val="en-GB"/>
        </w:rPr>
        <w:t>Co2/Temp/Number of People</w:t>
      </w:r>
    </w:p>
    <w:p w14:paraId="1E0FCA85" w14:textId="2881A18E" w:rsidR="1BF16AAF" w:rsidRDefault="1BF16AAF" w:rsidP="1BF16AAF">
      <w:pPr>
        <w:pStyle w:val="Listenabsatz"/>
        <w:numPr>
          <w:ilvl w:val="0"/>
          <w:numId w:val="35"/>
        </w:numPr>
        <w:rPr>
          <w:lang w:val="en-GB"/>
        </w:rPr>
      </w:pPr>
      <w:r w:rsidRPr="1BF16AAF">
        <w:rPr>
          <w:lang w:val="en-GB"/>
        </w:rPr>
        <w:t>NewRoomController</w:t>
      </w:r>
      <w:r w:rsidR="00653B63">
        <w:rPr>
          <w:lang w:val="en-GB"/>
        </w:rPr>
        <w:t>:</w:t>
      </w:r>
      <w:r w:rsidR="4800D94B" w:rsidRPr="4800D94B">
        <w:rPr>
          <w:lang w:val="en-GB"/>
        </w:rPr>
        <w:t xml:space="preserve"> </w:t>
      </w:r>
      <w:r w:rsidR="1701C016" w:rsidRPr="1701C016">
        <w:rPr>
          <w:lang w:val="en-GB"/>
        </w:rPr>
        <w:t>20</w:t>
      </w:r>
      <w:r w:rsidR="00653B63">
        <w:rPr>
          <w:lang w:val="en-GB"/>
        </w:rPr>
        <w:t>h</w:t>
      </w:r>
    </w:p>
    <w:p w14:paraId="151E2C2C" w14:textId="4DA5D1FA" w:rsidR="1BF16AAF" w:rsidRDefault="2835C121" w:rsidP="1BF16AAF">
      <w:pPr>
        <w:pStyle w:val="Listenabsatz"/>
        <w:numPr>
          <w:ilvl w:val="1"/>
          <w:numId w:val="35"/>
        </w:numPr>
        <w:rPr>
          <w:lang w:val="en-GB"/>
        </w:rPr>
      </w:pPr>
      <w:r w:rsidRPr="2835C121">
        <w:rPr>
          <w:lang w:val="en-GB"/>
        </w:rPr>
        <w:t xml:space="preserve">New Room </w:t>
      </w:r>
    </w:p>
    <w:p w14:paraId="07343D7E" w14:textId="656054AA" w:rsidR="08C94D97" w:rsidRDefault="08C94D97" w:rsidP="08C94D97">
      <w:pPr>
        <w:pStyle w:val="Listenabsatz"/>
        <w:numPr>
          <w:ilvl w:val="1"/>
          <w:numId w:val="35"/>
        </w:numPr>
        <w:rPr>
          <w:lang w:val="en-GB"/>
        </w:rPr>
      </w:pPr>
      <w:r w:rsidRPr="08C94D97">
        <w:rPr>
          <w:lang w:val="en-GB"/>
        </w:rPr>
        <w:t>Add devices to new Room</w:t>
      </w:r>
    </w:p>
    <w:p w14:paraId="04E5277D" w14:textId="2683BEFD" w:rsidR="574B2961" w:rsidRDefault="57DF8257" w:rsidP="574B2961">
      <w:pPr>
        <w:pStyle w:val="Listenabsatz"/>
        <w:numPr>
          <w:ilvl w:val="0"/>
          <w:numId w:val="36"/>
        </w:numPr>
        <w:rPr>
          <w:lang w:val="en-GB"/>
        </w:rPr>
      </w:pPr>
      <w:r w:rsidRPr="57DF8257">
        <w:rPr>
          <w:lang w:val="en-GB"/>
        </w:rPr>
        <w:t>EditRoomController</w:t>
      </w:r>
      <w:r w:rsidR="00653B63">
        <w:rPr>
          <w:lang w:val="en-GB"/>
        </w:rPr>
        <w:t>:</w:t>
      </w:r>
      <w:r w:rsidRPr="57DF8257">
        <w:rPr>
          <w:lang w:val="en-GB"/>
        </w:rPr>
        <w:t xml:space="preserve"> </w:t>
      </w:r>
      <w:r w:rsidR="1701C016" w:rsidRPr="1701C016">
        <w:rPr>
          <w:lang w:val="en-GB"/>
        </w:rPr>
        <w:t>40</w:t>
      </w:r>
      <w:r w:rsidR="00653B63">
        <w:rPr>
          <w:lang w:val="en-GB"/>
        </w:rPr>
        <w:t>h</w:t>
      </w:r>
    </w:p>
    <w:p w14:paraId="7EA7682B" w14:textId="418E1584" w:rsidR="3FAC8B82" w:rsidRDefault="3FAC8B82" w:rsidP="3FAC8B82">
      <w:pPr>
        <w:pStyle w:val="Listenabsatz"/>
        <w:numPr>
          <w:ilvl w:val="1"/>
          <w:numId w:val="36"/>
        </w:numPr>
        <w:rPr>
          <w:lang w:val="en-GB"/>
        </w:rPr>
      </w:pPr>
      <w:r w:rsidRPr="3FAC8B82">
        <w:rPr>
          <w:lang w:val="en-GB"/>
        </w:rPr>
        <w:t>Name</w:t>
      </w:r>
    </w:p>
    <w:p w14:paraId="28A527E7" w14:textId="4B040CD0" w:rsidR="3FAC8B82" w:rsidRDefault="509DE15A" w:rsidP="3FAC8B82">
      <w:pPr>
        <w:pStyle w:val="Listenabsatz"/>
        <w:numPr>
          <w:ilvl w:val="1"/>
          <w:numId w:val="36"/>
        </w:numPr>
        <w:rPr>
          <w:lang w:val="en-GB"/>
        </w:rPr>
      </w:pPr>
      <w:r w:rsidRPr="509DE15A">
        <w:rPr>
          <w:lang w:val="en-GB"/>
        </w:rPr>
        <w:t>Size</w:t>
      </w:r>
    </w:p>
    <w:p w14:paraId="54CDD1F7" w14:textId="3CDB7A81" w:rsidR="509DE15A" w:rsidRDefault="509DE15A" w:rsidP="509DE15A">
      <w:pPr>
        <w:pStyle w:val="Listenabsatz"/>
        <w:numPr>
          <w:ilvl w:val="1"/>
          <w:numId w:val="36"/>
        </w:numPr>
        <w:rPr>
          <w:lang w:val="en-GB"/>
        </w:rPr>
      </w:pPr>
      <w:r w:rsidRPr="509DE15A">
        <w:rPr>
          <w:lang w:val="en-GB"/>
        </w:rPr>
        <w:t xml:space="preserve">Devices – Add, change </w:t>
      </w:r>
      <w:r w:rsidR="319DA0C5" w:rsidRPr="319DA0C5">
        <w:rPr>
          <w:lang w:val="en-GB"/>
        </w:rPr>
        <w:t>values, delete</w:t>
      </w:r>
    </w:p>
    <w:p w14:paraId="1E535A9F" w14:textId="1F55DDBC" w:rsidR="319DA0C5" w:rsidRDefault="319DA0C5" w:rsidP="319DA0C5">
      <w:pPr>
        <w:pStyle w:val="Listenabsatz"/>
        <w:numPr>
          <w:ilvl w:val="0"/>
          <w:numId w:val="37"/>
        </w:numPr>
        <w:rPr>
          <w:lang w:val="en-GB"/>
        </w:rPr>
      </w:pPr>
      <w:r w:rsidRPr="319DA0C5">
        <w:rPr>
          <w:lang w:val="en-GB"/>
        </w:rPr>
        <w:t>All</w:t>
      </w:r>
      <w:r w:rsidR="00653B63">
        <w:rPr>
          <w:lang w:val="en-GB"/>
        </w:rPr>
        <w:t>R</w:t>
      </w:r>
      <w:r w:rsidRPr="319DA0C5">
        <w:rPr>
          <w:lang w:val="en-GB"/>
        </w:rPr>
        <w:t>oomsController</w:t>
      </w:r>
      <w:r w:rsidR="3DBB0512" w:rsidRPr="3DBB0512">
        <w:rPr>
          <w:lang w:val="en-GB"/>
        </w:rPr>
        <w:t xml:space="preserve">: </w:t>
      </w:r>
      <w:r w:rsidR="0C1D2CBB" w:rsidRPr="0C1D2CBB">
        <w:rPr>
          <w:lang w:val="en-GB"/>
        </w:rPr>
        <w:t>30</w:t>
      </w:r>
      <w:r w:rsidR="00653B63">
        <w:rPr>
          <w:lang w:val="en-GB"/>
        </w:rPr>
        <w:t>h</w:t>
      </w:r>
    </w:p>
    <w:p w14:paraId="3E730148" w14:textId="2E025E6C" w:rsidR="5986832D" w:rsidRDefault="5986832D" w:rsidP="5986832D">
      <w:pPr>
        <w:pStyle w:val="Listenabsatz"/>
        <w:numPr>
          <w:ilvl w:val="1"/>
          <w:numId w:val="37"/>
        </w:numPr>
        <w:rPr>
          <w:lang w:val="en-GB"/>
        </w:rPr>
      </w:pPr>
      <w:r w:rsidRPr="5986832D">
        <w:rPr>
          <w:lang w:val="en-GB"/>
        </w:rPr>
        <w:t>Delete</w:t>
      </w:r>
    </w:p>
    <w:p w14:paraId="20761252" w14:textId="21D1085F" w:rsidR="5986832D" w:rsidRDefault="5986832D" w:rsidP="5986832D">
      <w:pPr>
        <w:pStyle w:val="Listenabsatz"/>
        <w:numPr>
          <w:ilvl w:val="1"/>
          <w:numId w:val="37"/>
        </w:numPr>
        <w:rPr>
          <w:lang w:val="en-GB"/>
        </w:rPr>
      </w:pPr>
      <w:r w:rsidRPr="5986832D">
        <w:rPr>
          <w:lang w:val="en-GB"/>
        </w:rPr>
        <w:t>Export function</w:t>
      </w:r>
    </w:p>
    <w:p w14:paraId="40D74DFE" w14:textId="7E4359DD" w:rsidR="7330ECA5" w:rsidRDefault="7330ECA5" w:rsidP="7330ECA5">
      <w:pPr>
        <w:rPr>
          <w:lang w:val="en-GB"/>
        </w:rPr>
      </w:pPr>
    </w:p>
    <w:p w14:paraId="4BA62DD1" w14:textId="7E8A866A" w:rsidR="0894C831" w:rsidRDefault="0894C831" w:rsidP="29CAA116">
      <w:pPr>
        <w:rPr>
          <w:lang w:val="en-GB"/>
        </w:rPr>
      </w:pPr>
    </w:p>
    <w:p w14:paraId="2E553E5C" w14:textId="2EBE3BC6" w:rsidR="1344D626" w:rsidRDefault="1344D626" w:rsidP="2D5B7293">
      <w:pPr>
        <w:rPr>
          <w:lang w:val="en-GB"/>
        </w:rPr>
      </w:pPr>
    </w:p>
    <w:p w14:paraId="26BF2708" w14:textId="2E79FAC0" w:rsidR="4775CB05" w:rsidRPr="00EA130D" w:rsidRDefault="4775CB05" w:rsidP="4775CB05">
      <w:pPr>
        <w:rPr>
          <w:b/>
          <w:bCs/>
          <w:lang w:val="en-GB"/>
        </w:rPr>
      </w:pPr>
    </w:p>
    <w:p w14:paraId="27D2F529" w14:textId="2088A7D2" w:rsidR="5A468767" w:rsidRPr="00EA130D" w:rsidRDefault="5A468767" w:rsidP="5A468767">
      <w:pPr>
        <w:rPr>
          <w:lang w:val="en-GB"/>
        </w:rPr>
      </w:pPr>
    </w:p>
    <w:p w14:paraId="65457D31" w14:textId="77777777" w:rsidR="00266697" w:rsidRPr="00EA130D" w:rsidRDefault="00266697">
      <w:pPr>
        <w:spacing w:after="160" w:line="259" w:lineRule="auto"/>
        <w:rPr>
          <w:b/>
          <w:bCs/>
          <w:lang w:val="en-GB"/>
        </w:rPr>
      </w:pPr>
      <w:r w:rsidRPr="00EA130D">
        <w:rPr>
          <w:b/>
          <w:bCs/>
          <w:lang w:val="en-GB"/>
        </w:rPr>
        <w:br w:type="page"/>
      </w:r>
    </w:p>
    <w:p w14:paraId="17803332" w14:textId="77777777" w:rsidR="00375871" w:rsidRPr="00375871" w:rsidRDefault="00375871" w:rsidP="00375871">
      <w:pPr>
        <w:rPr>
          <w:b/>
          <w:bCs/>
          <w:lang w:val="en-GB"/>
        </w:rPr>
      </w:pPr>
      <w:r w:rsidRPr="00375871">
        <w:rPr>
          <w:b/>
          <w:bCs/>
          <w:lang w:val="en-GB"/>
        </w:rPr>
        <w:lastRenderedPageBreak/>
        <w:t>Not (completely) implemented:</w:t>
      </w:r>
    </w:p>
    <w:p w14:paraId="2C38BFFC" w14:textId="77777777" w:rsidR="00375871" w:rsidRDefault="00375871" w:rsidP="00375871">
      <w:pPr>
        <w:pStyle w:val="Listenabsatz"/>
        <w:numPr>
          <w:ilvl w:val="0"/>
          <w:numId w:val="37"/>
        </w:numPr>
        <w:rPr>
          <w:lang w:val="en-GB"/>
        </w:rPr>
      </w:pPr>
      <w:r>
        <w:rPr>
          <w:lang w:val="en-GB"/>
        </w:rPr>
        <w:t>Not all planned tests were realizable.</w:t>
      </w:r>
    </w:p>
    <w:p w14:paraId="1829F094" w14:textId="77777777" w:rsidR="00375871" w:rsidRPr="00863DD7" w:rsidRDefault="00375871" w:rsidP="00375871">
      <w:pPr>
        <w:pStyle w:val="Listenabsatz"/>
        <w:numPr>
          <w:ilvl w:val="0"/>
          <w:numId w:val="37"/>
        </w:numPr>
        <w:rPr>
          <w:lang w:val="en-GB"/>
        </w:rPr>
      </w:pPr>
      <w:r>
        <w:rPr>
          <w:lang w:val="en-GB"/>
        </w:rPr>
        <w:t>Values of diagrams are missing.</w:t>
      </w:r>
    </w:p>
    <w:p w14:paraId="1BFF22ED" w14:textId="57B20AF2" w:rsidR="00375871" w:rsidRPr="00863DD7" w:rsidRDefault="00375871" w:rsidP="00375871">
      <w:pPr>
        <w:pStyle w:val="Listenabsatz"/>
        <w:numPr>
          <w:ilvl w:val="0"/>
          <w:numId w:val="37"/>
        </w:numPr>
        <w:rPr>
          <w:lang w:val="en-GB"/>
        </w:rPr>
      </w:pPr>
      <w:r>
        <w:rPr>
          <w:lang w:val="en-GB"/>
        </w:rPr>
        <w:t xml:space="preserve">All found bugs are fixed, but </w:t>
      </w:r>
      <w:r w:rsidR="00353C0E">
        <w:rPr>
          <w:lang w:val="en-GB"/>
        </w:rPr>
        <w:t xml:space="preserve">most likely </w:t>
      </w:r>
      <w:r>
        <w:rPr>
          <w:lang w:val="en-GB"/>
        </w:rPr>
        <w:t>there are still some left</w:t>
      </w:r>
      <w:r w:rsidR="0009198D">
        <w:rPr>
          <w:lang w:val="en-GB"/>
        </w:rPr>
        <w:t>.</w:t>
      </w:r>
    </w:p>
    <w:p w14:paraId="538B065E" w14:textId="77777777" w:rsidR="00375871" w:rsidRDefault="00375871" w:rsidP="00D0375E">
      <w:pPr>
        <w:rPr>
          <w:b/>
          <w:bCs/>
          <w:lang w:val="en-GB"/>
        </w:rPr>
      </w:pPr>
    </w:p>
    <w:p w14:paraId="217AB209" w14:textId="3D111623" w:rsidR="00D0375E" w:rsidRPr="00EA130D" w:rsidRDefault="00D0375E" w:rsidP="00D0375E">
      <w:pPr>
        <w:rPr>
          <w:b/>
          <w:bCs/>
          <w:lang w:val="en-GB"/>
        </w:rPr>
      </w:pPr>
      <w:r w:rsidRPr="00EA130D">
        <w:rPr>
          <w:b/>
          <w:bCs/>
          <w:lang w:val="en-GB"/>
        </w:rPr>
        <w:t>Total Hours (with Team Meetings and lecture hours):</w:t>
      </w:r>
    </w:p>
    <w:p w14:paraId="54958965" w14:textId="77777777" w:rsidR="00136EFA" w:rsidRPr="00EA130D" w:rsidRDefault="00136EFA" w:rsidP="00D0375E">
      <w:pPr>
        <w:rPr>
          <w:b/>
          <w:bCs/>
          <w:lang w:val="en-GB"/>
        </w:rPr>
      </w:pPr>
    </w:p>
    <w:p w14:paraId="4E014AF0" w14:textId="6EA11052" w:rsidR="00EA5098" w:rsidRPr="005D507C" w:rsidRDefault="00EA5098" w:rsidP="00D0375E">
      <w:pPr>
        <w:rPr>
          <w:b/>
          <w:lang w:val="en-GB"/>
        </w:rPr>
      </w:pPr>
      <w:r w:rsidRPr="005D507C">
        <w:rPr>
          <w:b/>
          <w:lang w:val="en-GB"/>
        </w:rPr>
        <w:t>202</w:t>
      </w:r>
      <w:r w:rsidR="007B1DE2" w:rsidRPr="005D507C">
        <w:rPr>
          <w:b/>
          <w:lang w:val="en-GB"/>
        </w:rPr>
        <w:t>2</w:t>
      </w:r>
      <w:r w:rsidRPr="005D507C">
        <w:rPr>
          <w:b/>
          <w:lang w:val="en-GB"/>
        </w:rPr>
        <w:t>:</w:t>
      </w:r>
    </w:p>
    <w:p w14:paraId="06E48840" w14:textId="39289AD5" w:rsidR="00EA130D" w:rsidRPr="00EA130D" w:rsidRDefault="003362A9" w:rsidP="00EA130D">
      <w:pPr>
        <w:keepNext/>
        <w:spacing w:after="160" w:line="259" w:lineRule="auto"/>
        <w:rPr>
          <w:lang w:val="en-GB"/>
        </w:rPr>
      </w:pPr>
      <w:r w:rsidRPr="003362A9">
        <w:rPr>
          <w:lang w:val="en-GB"/>
        </w:rPr>
        <w:drawing>
          <wp:inline distT="0" distB="0" distL="0" distR="0" wp14:anchorId="65C8A84E" wp14:editId="16E200FE">
            <wp:extent cx="5975985" cy="98044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985" cy="980440"/>
                    </a:xfrm>
                    <a:prstGeom prst="rect">
                      <a:avLst/>
                    </a:prstGeom>
                  </pic:spPr>
                </pic:pic>
              </a:graphicData>
            </a:graphic>
          </wp:inline>
        </w:drawing>
      </w:r>
    </w:p>
    <w:p w14:paraId="505AD116" w14:textId="68CE6D71" w:rsidR="007B1DE2" w:rsidRPr="00EA130D" w:rsidRDefault="00EA130D" w:rsidP="00EA130D">
      <w:pPr>
        <w:pStyle w:val="Beschriftung"/>
        <w:rPr>
          <w:i/>
          <w:lang w:val="en-GB"/>
        </w:rPr>
      </w:pPr>
      <w:r w:rsidRPr="00EA130D">
        <w:rPr>
          <w:lang w:val="en-GB"/>
        </w:rPr>
        <w:t xml:space="preserve">Figure </w:t>
      </w:r>
      <w:r w:rsidRPr="00EA130D">
        <w:rPr>
          <w:lang w:val="en-GB"/>
        </w:rPr>
        <w:fldChar w:fldCharType="begin"/>
      </w:r>
      <w:r w:rsidRPr="00EA130D">
        <w:rPr>
          <w:lang w:val="en-GB"/>
        </w:rPr>
        <w:instrText xml:space="preserve"> SEQ Figure \* ARABIC </w:instrText>
      </w:r>
      <w:r w:rsidRPr="00EA130D">
        <w:rPr>
          <w:lang w:val="en-GB"/>
        </w:rPr>
        <w:fldChar w:fldCharType="separate"/>
      </w:r>
      <w:r w:rsidR="00357789">
        <w:rPr>
          <w:noProof/>
          <w:lang w:val="en-GB"/>
        </w:rPr>
        <w:t>1</w:t>
      </w:r>
      <w:r w:rsidRPr="00EA130D">
        <w:rPr>
          <w:lang w:val="en-GB"/>
        </w:rPr>
        <w:fldChar w:fldCharType="end"/>
      </w:r>
      <w:r w:rsidRPr="00EA130D">
        <w:rPr>
          <w:lang w:val="en-GB"/>
        </w:rPr>
        <w:t>: Clockify 2022</w:t>
      </w:r>
    </w:p>
    <w:p w14:paraId="08578B72" w14:textId="46AD273D" w:rsidR="00EA130D" w:rsidRDefault="007B1DE2" w:rsidP="00EA130D">
      <w:pPr>
        <w:keepNext/>
        <w:spacing w:after="160" w:line="259" w:lineRule="auto"/>
        <w:rPr>
          <w:b/>
          <w:lang w:val="en-GB"/>
        </w:rPr>
      </w:pPr>
      <w:r w:rsidRPr="005D507C">
        <w:rPr>
          <w:b/>
          <w:lang w:val="en-GB"/>
        </w:rPr>
        <w:t>2023:</w:t>
      </w:r>
    </w:p>
    <w:p w14:paraId="2234D9E8" w14:textId="119092B1" w:rsidR="00AD45A3" w:rsidRPr="00EA130D" w:rsidRDefault="00AD45A3" w:rsidP="00EA130D">
      <w:pPr>
        <w:keepNext/>
        <w:spacing w:after="160" w:line="259" w:lineRule="auto"/>
        <w:rPr>
          <w:lang w:val="en-GB"/>
        </w:rPr>
      </w:pPr>
      <w:r w:rsidRPr="00AD45A3">
        <w:rPr>
          <w:lang w:val="en-GB"/>
        </w:rPr>
        <w:drawing>
          <wp:inline distT="0" distB="0" distL="0" distR="0" wp14:anchorId="725838D6" wp14:editId="3A4DE14A">
            <wp:extent cx="5975985" cy="1141730"/>
            <wp:effectExtent l="0" t="0" r="571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1141730"/>
                    </a:xfrm>
                    <a:prstGeom prst="rect">
                      <a:avLst/>
                    </a:prstGeom>
                  </pic:spPr>
                </pic:pic>
              </a:graphicData>
            </a:graphic>
          </wp:inline>
        </w:drawing>
      </w:r>
    </w:p>
    <w:p w14:paraId="3D286FE5" w14:textId="7B62A23B" w:rsidR="007B1DE2" w:rsidRPr="005D507C" w:rsidRDefault="00EA130D" w:rsidP="00EA130D">
      <w:pPr>
        <w:pStyle w:val="Beschriftung"/>
        <w:rPr>
          <w:b/>
          <w:lang w:val="en-GB"/>
        </w:rPr>
      </w:pPr>
      <w:r w:rsidRPr="00EA130D">
        <w:rPr>
          <w:lang w:val="en-GB"/>
        </w:rPr>
        <w:t xml:space="preserve">Figure </w:t>
      </w:r>
      <w:r w:rsidRPr="00EA130D">
        <w:rPr>
          <w:lang w:val="en-GB"/>
        </w:rPr>
        <w:fldChar w:fldCharType="begin"/>
      </w:r>
      <w:r w:rsidRPr="00EA130D">
        <w:rPr>
          <w:lang w:val="en-GB"/>
        </w:rPr>
        <w:instrText xml:space="preserve"> SEQ Figure \* ARABIC </w:instrText>
      </w:r>
      <w:r w:rsidRPr="00EA130D">
        <w:rPr>
          <w:lang w:val="en-GB"/>
        </w:rPr>
        <w:fldChar w:fldCharType="separate"/>
      </w:r>
      <w:r w:rsidR="00357789">
        <w:rPr>
          <w:noProof/>
          <w:lang w:val="en-GB"/>
        </w:rPr>
        <w:t>2</w:t>
      </w:r>
      <w:r w:rsidRPr="00EA130D">
        <w:rPr>
          <w:lang w:val="en-GB"/>
        </w:rPr>
        <w:fldChar w:fldCharType="end"/>
      </w:r>
      <w:r w:rsidRPr="00EA130D">
        <w:rPr>
          <w:lang w:val="en-GB"/>
        </w:rPr>
        <w:t>: Clockify 2023</w:t>
      </w:r>
    </w:p>
    <w:p w14:paraId="00777219" w14:textId="77777777" w:rsidR="007B1DE2" w:rsidRPr="00EA130D" w:rsidRDefault="007B1DE2">
      <w:pPr>
        <w:spacing w:after="160" w:line="259" w:lineRule="auto"/>
        <w:rPr>
          <w:b/>
          <w:lang w:val="en-GB"/>
        </w:rPr>
      </w:pPr>
      <w:r w:rsidRPr="00EA130D">
        <w:rPr>
          <w:b/>
          <w:lang w:val="en-GB"/>
        </w:rPr>
        <w:t>Sum:</w:t>
      </w:r>
    </w:p>
    <w:p w14:paraId="352148A6" w14:textId="292BA63D" w:rsidR="00D0375E" w:rsidRPr="00EA130D" w:rsidRDefault="007B1DE2">
      <w:pPr>
        <w:spacing w:after="160" w:line="259" w:lineRule="auto"/>
        <w:rPr>
          <w:i/>
          <w:lang w:val="en-GB"/>
        </w:rPr>
      </w:pPr>
      <w:r w:rsidRPr="005D507C">
        <w:rPr>
          <w:lang w:val="en-GB"/>
        </w:rPr>
        <w:t>Abir</w:t>
      </w:r>
      <w:r w:rsidR="004B519D" w:rsidRPr="005D507C">
        <w:rPr>
          <w:lang w:val="en-GB"/>
        </w:rPr>
        <w:t>:</w:t>
      </w:r>
      <w:r w:rsidR="004B519D" w:rsidRPr="005D507C">
        <w:rPr>
          <w:lang w:val="en-GB"/>
        </w:rPr>
        <w:tab/>
      </w:r>
      <w:r w:rsidR="005D507C" w:rsidRPr="00EA130D">
        <w:rPr>
          <w:iCs/>
          <w:lang w:val="en-GB"/>
        </w:rPr>
        <w:t xml:space="preserve"> </w:t>
      </w:r>
      <w:r w:rsidR="00440485" w:rsidRPr="005D507C">
        <w:rPr>
          <w:lang w:val="en-GB"/>
        </w:rPr>
        <w:t>6</w:t>
      </w:r>
      <w:r w:rsidR="003109AC">
        <w:rPr>
          <w:lang w:val="en-GB"/>
        </w:rPr>
        <w:t>2</w:t>
      </w:r>
      <w:r w:rsidR="00440485" w:rsidRPr="005D507C">
        <w:rPr>
          <w:lang w:val="en-GB"/>
        </w:rPr>
        <w:t>+6</w:t>
      </w:r>
      <w:r w:rsidR="003109AC">
        <w:rPr>
          <w:lang w:val="en-GB"/>
        </w:rPr>
        <w:t>9</w:t>
      </w:r>
      <w:r w:rsidR="00440485" w:rsidRPr="005D507C">
        <w:rPr>
          <w:lang w:val="en-GB"/>
        </w:rPr>
        <w:t xml:space="preserve"> = </w:t>
      </w:r>
      <w:r w:rsidR="00440485" w:rsidRPr="00EA130D">
        <w:rPr>
          <w:iCs/>
          <w:lang w:val="en-GB"/>
        </w:rPr>
        <w:t>1</w:t>
      </w:r>
      <w:r w:rsidR="0066255B">
        <w:rPr>
          <w:iCs/>
          <w:lang w:val="en-GB"/>
        </w:rPr>
        <w:t>3</w:t>
      </w:r>
      <w:r w:rsidR="00FD39C1">
        <w:rPr>
          <w:iCs/>
          <w:lang w:val="en-GB"/>
        </w:rPr>
        <w:t>1</w:t>
      </w:r>
      <w:r w:rsidR="003109AC">
        <w:rPr>
          <w:iCs/>
          <w:lang w:val="en-GB"/>
        </w:rPr>
        <w:t>h</w:t>
      </w:r>
      <w:r w:rsidRPr="005D507C">
        <w:rPr>
          <w:lang w:val="en-GB"/>
        </w:rPr>
        <w:br/>
        <w:t>Elma</w:t>
      </w:r>
      <w:r w:rsidR="004B519D" w:rsidRPr="005D507C">
        <w:rPr>
          <w:lang w:val="en-GB"/>
        </w:rPr>
        <w:t>:</w:t>
      </w:r>
      <w:r w:rsidR="004B519D" w:rsidRPr="005D507C">
        <w:rPr>
          <w:lang w:val="en-GB"/>
        </w:rPr>
        <w:tab/>
      </w:r>
      <w:r w:rsidR="005D507C" w:rsidRPr="00EA130D">
        <w:rPr>
          <w:iCs/>
          <w:lang w:val="en-GB"/>
        </w:rPr>
        <w:t xml:space="preserve"> </w:t>
      </w:r>
      <w:r w:rsidR="004B519D" w:rsidRPr="005D507C">
        <w:rPr>
          <w:lang w:val="en-GB"/>
        </w:rPr>
        <w:t>65+8</w:t>
      </w:r>
      <w:r w:rsidR="008B5C04">
        <w:rPr>
          <w:lang w:val="en-GB"/>
        </w:rPr>
        <w:t>8</w:t>
      </w:r>
      <w:r w:rsidR="004B519D" w:rsidRPr="005D507C">
        <w:rPr>
          <w:lang w:val="en-GB"/>
        </w:rPr>
        <w:t xml:space="preserve"> = 1</w:t>
      </w:r>
      <w:r w:rsidR="008B5C04">
        <w:rPr>
          <w:lang w:val="en-GB"/>
        </w:rPr>
        <w:t>53h</w:t>
      </w:r>
      <w:r w:rsidRPr="005D507C">
        <w:rPr>
          <w:lang w:val="en-GB"/>
        </w:rPr>
        <w:br/>
        <w:t>Nura</w:t>
      </w:r>
      <w:r w:rsidR="00456521" w:rsidRPr="005D507C">
        <w:rPr>
          <w:lang w:val="en-GB"/>
        </w:rPr>
        <w:t>y:</w:t>
      </w:r>
      <w:r w:rsidR="00456521" w:rsidRPr="005D507C">
        <w:rPr>
          <w:lang w:val="en-GB"/>
        </w:rPr>
        <w:tab/>
      </w:r>
      <w:r w:rsidR="005D507C" w:rsidRPr="00EA130D">
        <w:rPr>
          <w:iCs/>
          <w:lang w:val="en-GB"/>
        </w:rPr>
        <w:t xml:space="preserve"> </w:t>
      </w:r>
      <w:r w:rsidR="00456521" w:rsidRPr="005D507C">
        <w:rPr>
          <w:lang w:val="en-GB"/>
        </w:rPr>
        <w:t>6</w:t>
      </w:r>
      <w:r w:rsidR="00E246D9">
        <w:rPr>
          <w:lang w:val="en-GB"/>
        </w:rPr>
        <w:t>9</w:t>
      </w:r>
      <w:r w:rsidR="00456521" w:rsidRPr="005D507C">
        <w:rPr>
          <w:lang w:val="en-GB"/>
        </w:rPr>
        <w:t>+</w:t>
      </w:r>
      <w:r w:rsidR="00DE2842">
        <w:rPr>
          <w:lang w:val="en-GB"/>
        </w:rPr>
        <w:t>61</w:t>
      </w:r>
      <w:r w:rsidR="00456521" w:rsidRPr="005D507C">
        <w:rPr>
          <w:lang w:val="en-GB"/>
        </w:rPr>
        <w:t xml:space="preserve"> = </w:t>
      </w:r>
      <w:r w:rsidR="004B519D" w:rsidRPr="005D507C">
        <w:rPr>
          <w:lang w:val="en-GB"/>
        </w:rPr>
        <w:t>1</w:t>
      </w:r>
      <w:r w:rsidR="0064285A">
        <w:rPr>
          <w:lang w:val="en-GB"/>
        </w:rPr>
        <w:t>30</w:t>
      </w:r>
      <w:r w:rsidR="00B22A1B">
        <w:rPr>
          <w:lang w:val="en-GB"/>
        </w:rPr>
        <w:t>h</w:t>
      </w:r>
      <w:r w:rsidRPr="005D507C">
        <w:rPr>
          <w:lang w:val="en-GB"/>
        </w:rPr>
        <w:br/>
        <w:t>Stefan:</w:t>
      </w:r>
      <w:r w:rsidR="00456521" w:rsidRPr="005D507C">
        <w:rPr>
          <w:lang w:val="en-GB"/>
        </w:rPr>
        <w:tab/>
      </w:r>
      <w:r w:rsidR="005D507C" w:rsidRPr="00EA130D">
        <w:rPr>
          <w:iCs/>
          <w:lang w:val="en-GB"/>
        </w:rPr>
        <w:t xml:space="preserve"> </w:t>
      </w:r>
      <w:r w:rsidRPr="005D507C">
        <w:rPr>
          <w:lang w:val="en-GB"/>
        </w:rPr>
        <w:t>86+</w:t>
      </w:r>
      <w:r w:rsidR="00456521" w:rsidRPr="005D507C">
        <w:rPr>
          <w:lang w:val="en-GB"/>
        </w:rPr>
        <w:t>42 = 128</w:t>
      </w:r>
      <w:r w:rsidR="00E639C7">
        <w:rPr>
          <w:lang w:val="en-GB"/>
        </w:rPr>
        <w:t>h</w:t>
      </w:r>
      <w:r w:rsidR="00B73C71" w:rsidRPr="00EA130D">
        <w:rPr>
          <w:i/>
          <w:lang w:val="en-GB"/>
        </w:rPr>
        <w:br w:type="page"/>
      </w:r>
    </w:p>
    <w:p w14:paraId="140328E2" w14:textId="77777777" w:rsidR="00EA5098" w:rsidRPr="00EA130D" w:rsidRDefault="00EA5098">
      <w:pPr>
        <w:spacing w:after="160" w:line="259" w:lineRule="auto"/>
        <w:rPr>
          <w:i/>
          <w:lang w:val="en-GB"/>
        </w:rPr>
      </w:pPr>
    </w:p>
    <w:p w14:paraId="58ECE570" w14:textId="77777777" w:rsidR="00D0375E" w:rsidRPr="00EA130D" w:rsidRDefault="00D0375E" w:rsidP="00136EFA">
      <w:pPr>
        <w:pStyle w:val="berschrift1"/>
        <w:rPr>
          <w:lang w:val="en-GB"/>
        </w:rPr>
      </w:pPr>
      <w:bookmarkStart w:id="12" w:name="_Toc126955657"/>
      <w:bookmarkStart w:id="13" w:name="_Toc126962048"/>
      <w:r w:rsidRPr="00EA130D">
        <w:rPr>
          <w:lang w:val="en-GB"/>
        </w:rPr>
        <w:t>User Perspective</w:t>
      </w:r>
      <w:bookmarkEnd w:id="12"/>
      <w:bookmarkEnd w:id="13"/>
    </w:p>
    <w:p w14:paraId="132AF16D" w14:textId="2C302DDE" w:rsidR="00D0375E" w:rsidRPr="00EA130D" w:rsidRDefault="00595EB9" w:rsidP="00294A8E">
      <w:pPr>
        <w:jc w:val="both"/>
        <w:rPr>
          <w:iCs/>
          <w:lang w:val="en-GB"/>
        </w:rPr>
      </w:pPr>
      <w:r w:rsidRPr="00EA130D">
        <w:rPr>
          <w:iCs/>
          <w:lang w:val="en-GB"/>
        </w:rPr>
        <w:t>The basic user interface</w:t>
      </w:r>
      <w:r w:rsidR="003E6B94" w:rsidRPr="00EA130D">
        <w:rPr>
          <w:iCs/>
          <w:lang w:val="en-GB"/>
        </w:rPr>
        <w:t xml:space="preserve"> shows the </w:t>
      </w:r>
      <w:r w:rsidR="00EB235A" w:rsidRPr="00EA130D">
        <w:rPr>
          <w:iCs/>
          <w:lang w:val="en-GB"/>
        </w:rPr>
        <w:t>selected</w:t>
      </w:r>
      <w:r w:rsidR="003E6B94" w:rsidRPr="00EA130D">
        <w:rPr>
          <w:iCs/>
          <w:lang w:val="en-GB"/>
        </w:rPr>
        <w:t xml:space="preserve"> room. </w:t>
      </w:r>
      <w:r w:rsidR="00EB1D30" w:rsidRPr="00EA130D">
        <w:rPr>
          <w:iCs/>
          <w:lang w:val="en-GB"/>
        </w:rPr>
        <w:t xml:space="preserve">Powerable </w:t>
      </w:r>
      <w:r w:rsidR="00EA130D">
        <w:rPr>
          <w:iCs/>
          <w:lang w:val="en-GB"/>
        </w:rPr>
        <w:t xml:space="preserve">and </w:t>
      </w:r>
      <w:r w:rsidR="00EB1D30" w:rsidRPr="00EA130D">
        <w:rPr>
          <w:iCs/>
          <w:lang w:val="en-GB"/>
        </w:rPr>
        <w:t xml:space="preserve">Openable devices can be turned on or off, </w:t>
      </w:r>
      <w:r w:rsidR="00AA518D" w:rsidRPr="00EA130D">
        <w:rPr>
          <w:iCs/>
          <w:lang w:val="en-GB"/>
        </w:rPr>
        <w:t>opened or closed</w:t>
      </w:r>
      <w:r w:rsidR="00EB235A" w:rsidRPr="00EA130D">
        <w:rPr>
          <w:iCs/>
          <w:lang w:val="en-GB"/>
        </w:rPr>
        <w:t xml:space="preserve"> by using the sliders.</w:t>
      </w:r>
      <w:r w:rsidR="00AA518D" w:rsidRPr="00EA130D">
        <w:rPr>
          <w:iCs/>
          <w:lang w:val="en-GB"/>
        </w:rPr>
        <w:t xml:space="preserve"> </w:t>
      </w:r>
      <w:r w:rsidR="007D6167" w:rsidRPr="00EA130D">
        <w:rPr>
          <w:iCs/>
          <w:lang w:val="en-GB"/>
        </w:rPr>
        <w:t xml:space="preserve">The actual </w:t>
      </w:r>
      <w:r w:rsidR="003B1C44" w:rsidRPr="00EA130D">
        <w:rPr>
          <w:iCs/>
          <w:lang w:val="en-GB"/>
        </w:rPr>
        <w:t>state in form of parameters like room temperature, co2level, number of people and room size are displayed in the right.</w:t>
      </w:r>
    </w:p>
    <w:p w14:paraId="71EAD316" w14:textId="3B7FD1CE" w:rsidR="00D9054A" w:rsidRPr="00EA130D" w:rsidRDefault="00D9054A" w:rsidP="00294A8E">
      <w:pPr>
        <w:jc w:val="both"/>
        <w:rPr>
          <w:iCs/>
          <w:lang w:val="en-GB"/>
        </w:rPr>
      </w:pPr>
      <w:r w:rsidRPr="00EA130D">
        <w:rPr>
          <w:iCs/>
          <w:lang w:val="en-GB"/>
        </w:rPr>
        <w:t xml:space="preserve">In </w:t>
      </w:r>
      <w:r w:rsidR="00EA130D" w:rsidRPr="00EA130D">
        <w:rPr>
          <w:iCs/>
          <w:lang w:val="en-GB"/>
        </w:rPr>
        <w:t>addition,</w:t>
      </w:r>
      <w:r w:rsidRPr="00EA130D">
        <w:rPr>
          <w:iCs/>
          <w:lang w:val="en-GB"/>
        </w:rPr>
        <w:t xml:space="preserve"> the number of enhancements of the room is displayed at the right bottom. </w:t>
      </w:r>
      <w:r w:rsidR="001A5DF9" w:rsidRPr="00EA130D">
        <w:rPr>
          <w:iCs/>
          <w:lang w:val="en-GB"/>
        </w:rPr>
        <w:t>(rooms, windows, …)</w:t>
      </w:r>
    </w:p>
    <w:p w14:paraId="30F04FEE" w14:textId="7D3A24A9" w:rsidR="001A5DF9" w:rsidRPr="00EA130D" w:rsidRDefault="007B7F0C" w:rsidP="00294A8E">
      <w:pPr>
        <w:jc w:val="both"/>
        <w:rPr>
          <w:iCs/>
          <w:lang w:val="en-GB"/>
        </w:rPr>
      </w:pPr>
      <w:r w:rsidRPr="00EA130D">
        <w:rPr>
          <w:iCs/>
          <w:lang w:val="en-GB"/>
        </w:rPr>
        <w:t>With the</w:t>
      </w:r>
      <w:r w:rsidR="00AC7CB8" w:rsidRPr="00EA130D">
        <w:rPr>
          <w:iCs/>
          <w:lang w:val="en-GB"/>
        </w:rPr>
        <w:t xml:space="preserve"> </w:t>
      </w:r>
      <w:r w:rsidR="008F284F" w:rsidRPr="00EA130D">
        <w:rPr>
          <w:iCs/>
          <w:lang w:val="en-GB"/>
        </w:rPr>
        <w:t xml:space="preserve">Pencil button besides “Welcome”, the </w:t>
      </w:r>
      <w:r w:rsidR="00954C0A" w:rsidRPr="00EA130D">
        <w:rPr>
          <w:iCs/>
          <w:lang w:val="en-GB"/>
        </w:rPr>
        <w:t xml:space="preserve">Room can be edited. </w:t>
      </w:r>
      <w:r w:rsidR="00ED0B9A" w:rsidRPr="00EA130D">
        <w:rPr>
          <w:iCs/>
          <w:lang w:val="en-GB"/>
        </w:rPr>
        <w:t>Selecting change name, allows a personalisation of the name displayed in the GUI.</w:t>
      </w:r>
    </w:p>
    <w:p w14:paraId="422F1AAE" w14:textId="1EFCDD00" w:rsidR="00ED0B9A" w:rsidRPr="00EA130D" w:rsidRDefault="00271522" w:rsidP="00294A8E">
      <w:pPr>
        <w:jc w:val="both"/>
        <w:rPr>
          <w:iCs/>
          <w:lang w:val="en-GB"/>
        </w:rPr>
      </w:pPr>
      <w:r w:rsidRPr="00EA130D">
        <w:rPr>
          <w:iCs/>
          <w:lang w:val="en-GB"/>
        </w:rPr>
        <w:t xml:space="preserve">With a click on refresh, all server data is reloaded and displayed in the GUI. </w:t>
      </w:r>
    </w:p>
    <w:p w14:paraId="233D2E65" w14:textId="1D24ADF2" w:rsidR="00D702FB" w:rsidRPr="00EA130D" w:rsidRDefault="009174E3">
      <w:pPr>
        <w:spacing w:after="160" w:line="259" w:lineRule="auto"/>
        <w:rPr>
          <w:iCs/>
          <w:lang w:val="en-GB"/>
        </w:rPr>
      </w:pPr>
      <w:r w:rsidRPr="00EA130D">
        <w:rPr>
          <w:noProof/>
          <w:lang w:val="en-GB"/>
        </w:rPr>
        <w:drawing>
          <wp:anchor distT="0" distB="0" distL="114300" distR="114300" simplePos="0" relativeHeight="251658251" behindDoc="0" locked="0" layoutInCell="1" allowOverlap="1" wp14:anchorId="21793A56" wp14:editId="3A985E14">
            <wp:simplePos x="0" y="0"/>
            <wp:positionH relativeFrom="page">
              <wp:posOffset>956945</wp:posOffset>
            </wp:positionH>
            <wp:positionV relativeFrom="paragraph">
              <wp:posOffset>299720</wp:posOffset>
            </wp:positionV>
            <wp:extent cx="5975985" cy="5198110"/>
            <wp:effectExtent l="0" t="0" r="5715" b="2540"/>
            <wp:wrapSquare wrapText="bothSides"/>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5985" cy="5198110"/>
                    </a:xfrm>
                    <a:prstGeom prst="rect">
                      <a:avLst/>
                    </a:prstGeom>
                  </pic:spPr>
                </pic:pic>
              </a:graphicData>
            </a:graphic>
          </wp:anchor>
        </w:drawing>
      </w:r>
      <w:r w:rsidR="009F7867" w:rsidRPr="00EA130D">
        <w:rPr>
          <w:noProof/>
          <w:lang w:val="en-GB"/>
        </w:rPr>
        <mc:AlternateContent>
          <mc:Choice Requires="wps">
            <w:drawing>
              <wp:anchor distT="0" distB="0" distL="114300" distR="114300" simplePos="0" relativeHeight="251658252" behindDoc="0" locked="0" layoutInCell="1" allowOverlap="1" wp14:anchorId="0D5015A0" wp14:editId="0A041012">
                <wp:simplePos x="0" y="0"/>
                <wp:positionH relativeFrom="column">
                  <wp:posOffset>-214630</wp:posOffset>
                </wp:positionH>
                <wp:positionV relativeFrom="paragraph">
                  <wp:posOffset>5585460</wp:posOffset>
                </wp:positionV>
                <wp:extent cx="59759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39AE247" w14:textId="4425791C" w:rsidR="009F7867" w:rsidRPr="001C208F" w:rsidRDefault="009F7867" w:rsidP="009F7867">
                            <w:pPr>
                              <w:pStyle w:val="Beschriftung"/>
                              <w:rPr>
                                <w:noProof/>
                                <w:szCs w:val="22"/>
                              </w:rPr>
                            </w:pPr>
                            <w:r>
                              <w:t xml:space="preserve">Figure </w:t>
                            </w:r>
                            <w:fldSimple w:instr=" SEQ Figure \* ARABIC ">
                              <w:r w:rsidR="00357789">
                                <w:rPr>
                                  <w:noProof/>
                                </w:rPr>
                                <w:t>3</w:t>
                              </w:r>
                            </w:fldSimple>
                            <w:r>
                              <w:rPr>
                                <w:lang w:val="de-DE"/>
                              </w:rPr>
                              <w:t>: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15A0" id="Text Box 14" o:spid="_x0000_s1028" type="#_x0000_t202" style="position:absolute;margin-left:-16.9pt;margin-top:439.8pt;width:470.5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BaGw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afZ3e2MM0mxm4+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" stroked="f">
                <v:textbox style="mso-fit-shape-to-text:t" inset="0,0,0,0">
                  <w:txbxContent>
                    <w:p w14:paraId="639AE247" w14:textId="4425791C" w:rsidR="009F7867" w:rsidRPr="001C208F" w:rsidRDefault="009F7867" w:rsidP="009F7867">
                      <w:pPr>
                        <w:pStyle w:val="Beschriftung"/>
                        <w:rPr>
                          <w:noProof/>
                          <w:szCs w:val="22"/>
                        </w:rPr>
                      </w:pPr>
                      <w:r>
                        <w:t xml:space="preserve">Figure </w:t>
                      </w:r>
                      <w:fldSimple w:instr=" SEQ Figure \* ARABIC ">
                        <w:r w:rsidR="00357789">
                          <w:rPr>
                            <w:noProof/>
                          </w:rPr>
                          <w:t>3</w:t>
                        </w:r>
                      </w:fldSimple>
                      <w:r>
                        <w:rPr>
                          <w:lang w:val="de-DE"/>
                        </w:rPr>
                        <w:t>: Homepage</w:t>
                      </w:r>
                    </w:p>
                  </w:txbxContent>
                </v:textbox>
                <w10:wrap type="square"/>
              </v:shape>
            </w:pict>
          </mc:Fallback>
        </mc:AlternateContent>
      </w:r>
    </w:p>
    <w:p w14:paraId="4E662ED6" w14:textId="28508BC6" w:rsidR="00D702FB" w:rsidRPr="00EA130D" w:rsidRDefault="00D702FB">
      <w:pPr>
        <w:spacing w:after="160" w:line="259" w:lineRule="auto"/>
        <w:rPr>
          <w:iCs/>
          <w:lang w:val="en-GB"/>
        </w:rPr>
      </w:pPr>
    </w:p>
    <w:p w14:paraId="57E4C95F" w14:textId="77777777" w:rsidR="00B73C71" w:rsidRPr="00EA130D" w:rsidRDefault="00B73C71">
      <w:pPr>
        <w:spacing w:after="160" w:line="259" w:lineRule="auto"/>
        <w:rPr>
          <w:iCs/>
          <w:lang w:val="en-GB"/>
        </w:rPr>
      </w:pPr>
    </w:p>
    <w:p w14:paraId="5F6F2CFF" w14:textId="77777777" w:rsidR="00B73C71" w:rsidRPr="00EA130D" w:rsidRDefault="00B73C71">
      <w:pPr>
        <w:spacing w:after="160" w:line="259" w:lineRule="auto"/>
        <w:rPr>
          <w:iCs/>
          <w:lang w:val="en-GB"/>
        </w:rPr>
      </w:pPr>
    </w:p>
    <w:p w14:paraId="0D7E9C6E" w14:textId="77777777" w:rsidR="00B73C71" w:rsidRPr="00EA130D" w:rsidRDefault="00B73C71">
      <w:pPr>
        <w:spacing w:after="160" w:line="259" w:lineRule="auto"/>
        <w:rPr>
          <w:iCs/>
          <w:lang w:val="en-GB"/>
        </w:rPr>
      </w:pPr>
    </w:p>
    <w:p w14:paraId="4ED8D22E" w14:textId="77777777" w:rsidR="00B73C71" w:rsidRPr="00EA130D" w:rsidRDefault="00B73C71">
      <w:pPr>
        <w:spacing w:after="160" w:line="259" w:lineRule="auto"/>
        <w:rPr>
          <w:iCs/>
          <w:lang w:val="en-GB"/>
        </w:rPr>
      </w:pPr>
    </w:p>
    <w:p w14:paraId="279CF28F" w14:textId="25699A11" w:rsidR="00B73C71" w:rsidRPr="00EA130D" w:rsidRDefault="002500F8" w:rsidP="00294A8E">
      <w:pPr>
        <w:spacing w:after="160" w:line="259" w:lineRule="auto"/>
        <w:jc w:val="both"/>
        <w:rPr>
          <w:iCs/>
          <w:lang w:val="en-GB"/>
        </w:rPr>
      </w:pPr>
      <w:r w:rsidRPr="00EA130D">
        <w:rPr>
          <w:iCs/>
          <w:lang w:val="en-GB"/>
        </w:rPr>
        <w:t xml:space="preserve">If the user clicks on new room, </w:t>
      </w:r>
      <w:r w:rsidR="00697947" w:rsidRPr="00EA130D">
        <w:rPr>
          <w:iCs/>
          <w:lang w:val="en-GB"/>
        </w:rPr>
        <w:t>a new room can be created with a variable amount of doors, windows, fans and light sources.</w:t>
      </w:r>
      <w:r w:rsidR="00660A8A" w:rsidRPr="00EA130D">
        <w:rPr>
          <w:iCs/>
          <w:lang w:val="en-GB"/>
        </w:rPr>
        <w:t xml:space="preserve"> Those are automatically created with default values.</w:t>
      </w:r>
      <w:r w:rsidR="00660A8A" w:rsidRPr="00EA130D">
        <w:rPr>
          <w:iCs/>
          <w:lang w:val="en-GB"/>
        </w:rPr>
        <w:br/>
        <w:t>A room name can also be specified.</w:t>
      </w:r>
    </w:p>
    <w:p w14:paraId="6B7D4031" w14:textId="77777777" w:rsidR="00B73C71" w:rsidRPr="00EA130D" w:rsidRDefault="00B73C71">
      <w:pPr>
        <w:spacing w:after="160" w:line="259" w:lineRule="auto"/>
        <w:rPr>
          <w:iCs/>
          <w:lang w:val="en-GB"/>
        </w:rPr>
      </w:pPr>
    </w:p>
    <w:p w14:paraId="2F5E39F4" w14:textId="77777777" w:rsidR="00507BE7" w:rsidRPr="00EA130D" w:rsidRDefault="00B73C71" w:rsidP="00507BE7">
      <w:pPr>
        <w:keepNext/>
        <w:spacing w:after="160" w:line="259" w:lineRule="auto"/>
        <w:rPr>
          <w:lang w:val="en-GB"/>
        </w:rPr>
      </w:pPr>
      <w:r w:rsidRPr="00EA130D">
        <w:rPr>
          <w:noProof/>
          <w:lang w:val="en-GB"/>
        </w:rPr>
        <w:drawing>
          <wp:inline distT="0" distB="0" distL="0" distR="0" wp14:anchorId="3276ED85" wp14:editId="090AD2C0">
            <wp:extent cx="5975985" cy="5198110"/>
            <wp:effectExtent l="0" t="0" r="5715"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4"/>
                    <a:stretch>
                      <a:fillRect/>
                    </a:stretch>
                  </pic:blipFill>
                  <pic:spPr>
                    <a:xfrm>
                      <a:off x="0" y="0"/>
                      <a:ext cx="5975985" cy="5198110"/>
                    </a:xfrm>
                    <a:prstGeom prst="rect">
                      <a:avLst/>
                    </a:prstGeom>
                  </pic:spPr>
                </pic:pic>
              </a:graphicData>
            </a:graphic>
          </wp:inline>
        </w:drawing>
      </w:r>
    </w:p>
    <w:p w14:paraId="4CE213CA" w14:textId="3D086ADF" w:rsidR="00507BE7" w:rsidRPr="00EA130D" w:rsidRDefault="00507BE7" w:rsidP="00507BE7">
      <w:pPr>
        <w:pStyle w:val="Beschriftung"/>
        <w:rPr>
          <w:lang w:val="en-GB"/>
        </w:rPr>
      </w:pPr>
      <w:r w:rsidRPr="00EA130D">
        <w:rPr>
          <w:lang w:val="en-GB"/>
        </w:rPr>
        <w:t xml:space="preserve">Figure </w:t>
      </w:r>
      <w:r w:rsidRPr="00EA130D">
        <w:rPr>
          <w:lang w:val="en-GB"/>
        </w:rPr>
        <w:fldChar w:fldCharType="begin"/>
      </w:r>
      <w:r w:rsidRPr="00EA130D">
        <w:rPr>
          <w:lang w:val="en-GB"/>
        </w:rPr>
        <w:instrText xml:space="preserve"> SEQ Figure \* ARABIC </w:instrText>
      </w:r>
      <w:r w:rsidRPr="00EA130D">
        <w:rPr>
          <w:lang w:val="en-GB"/>
        </w:rPr>
        <w:fldChar w:fldCharType="separate"/>
      </w:r>
      <w:r w:rsidR="00357789">
        <w:rPr>
          <w:noProof/>
          <w:lang w:val="en-GB"/>
        </w:rPr>
        <w:t>4</w:t>
      </w:r>
      <w:r w:rsidRPr="00EA130D">
        <w:rPr>
          <w:lang w:val="en-GB"/>
        </w:rPr>
        <w:fldChar w:fldCharType="end"/>
      </w:r>
      <w:r w:rsidRPr="00EA130D">
        <w:rPr>
          <w:lang w:val="en-GB"/>
        </w:rPr>
        <w:t xml:space="preserve">: Create new </w:t>
      </w:r>
      <w:r w:rsidR="009929EA" w:rsidRPr="00EA130D">
        <w:rPr>
          <w:lang w:val="en-GB"/>
        </w:rPr>
        <w:t>r</w:t>
      </w:r>
      <w:r w:rsidRPr="00EA130D">
        <w:rPr>
          <w:lang w:val="en-GB"/>
        </w:rPr>
        <w:t>oom</w:t>
      </w:r>
    </w:p>
    <w:p w14:paraId="32490498" w14:textId="36421728" w:rsidR="005E307E" w:rsidRPr="00EA130D" w:rsidRDefault="005E307E">
      <w:pPr>
        <w:spacing w:after="160" w:line="259" w:lineRule="auto"/>
        <w:rPr>
          <w:lang w:val="en-GB"/>
        </w:rPr>
      </w:pPr>
      <w:r w:rsidRPr="00EA130D">
        <w:rPr>
          <w:lang w:val="en-GB"/>
        </w:rPr>
        <w:br w:type="page"/>
      </w:r>
    </w:p>
    <w:p w14:paraId="19794C79" w14:textId="1259640D" w:rsidR="00FF5398" w:rsidRPr="00EA130D" w:rsidRDefault="001E6C9A" w:rsidP="00507BE7">
      <w:pPr>
        <w:keepNext/>
        <w:spacing w:after="160" w:line="259" w:lineRule="auto"/>
        <w:rPr>
          <w:lang w:val="en-GB"/>
        </w:rPr>
      </w:pPr>
      <w:r w:rsidRPr="00EA130D">
        <w:rPr>
          <w:lang w:val="en-GB"/>
        </w:rPr>
        <w:lastRenderedPageBreak/>
        <w:t xml:space="preserve">Selecting all rooms from the left navigation </w:t>
      </w:r>
      <w:r w:rsidR="005A4ED0" w:rsidRPr="00EA130D">
        <w:rPr>
          <w:lang w:val="en-GB"/>
        </w:rPr>
        <w:t>takes the user to an overview of all rooms. Rooms can be deleted or focusses, which takes the user to the initial application main</w:t>
      </w:r>
      <w:r w:rsidR="00A959BC" w:rsidRPr="00EA130D">
        <w:rPr>
          <w:lang w:val="en-GB"/>
        </w:rPr>
        <w:t xml:space="preserve"> window</w:t>
      </w:r>
      <w:r w:rsidR="00320D93" w:rsidRPr="00EA130D">
        <w:rPr>
          <w:lang w:val="en-GB"/>
        </w:rPr>
        <w:t xml:space="preserve"> (Figure 1)</w:t>
      </w:r>
      <w:r w:rsidR="00A959BC" w:rsidRPr="00EA130D">
        <w:rPr>
          <w:lang w:val="en-GB"/>
        </w:rPr>
        <w:t>, with a different room selection and parameters.</w:t>
      </w:r>
      <w:r w:rsidR="005A4ED0" w:rsidRPr="00EA130D">
        <w:rPr>
          <w:lang w:val="en-GB"/>
        </w:rPr>
        <w:t xml:space="preserve"> </w:t>
      </w:r>
      <w:r w:rsidR="000D419B" w:rsidRPr="00EA130D">
        <w:rPr>
          <w:lang w:val="en-GB"/>
        </w:rPr>
        <w:t xml:space="preserve">With </w:t>
      </w:r>
      <w:r w:rsidR="0048718B" w:rsidRPr="00EA130D">
        <w:rPr>
          <w:lang w:val="en-GB"/>
        </w:rPr>
        <w:t>a click on Export,</w:t>
      </w:r>
      <w:r w:rsidR="00F2262C" w:rsidRPr="00EA130D">
        <w:rPr>
          <w:lang w:val="en-GB"/>
        </w:rPr>
        <w:t xml:space="preserve"> a csv </w:t>
      </w:r>
      <w:r w:rsidR="00814358" w:rsidRPr="00EA130D">
        <w:rPr>
          <w:lang w:val="en-GB"/>
        </w:rPr>
        <w:t xml:space="preserve">file </w:t>
      </w:r>
      <w:r w:rsidR="00A4571E" w:rsidRPr="00EA130D">
        <w:rPr>
          <w:lang w:val="en-GB"/>
        </w:rPr>
        <w:t>can be exported.</w:t>
      </w:r>
    </w:p>
    <w:p w14:paraId="4698BD06" w14:textId="2B4537C5" w:rsidR="00507BE7" w:rsidRPr="00EA130D" w:rsidRDefault="00BD067A" w:rsidP="00507BE7">
      <w:pPr>
        <w:keepNext/>
        <w:spacing w:after="160" w:line="259" w:lineRule="auto"/>
        <w:rPr>
          <w:lang w:val="en-GB"/>
        </w:rPr>
      </w:pPr>
      <w:r w:rsidRPr="00EA130D">
        <w:rPr>
          <w:noProof/>
          <w:lang w:val="en-GB"/>
        </w:rPr>
        <w:drawing>
          <wp:inline distT="0" distB="0" distL="0" distR="0" wp14:anchorId="368ECCC8" wp14:editId="058BA779">
            <wp:extent cx="5975985" cy="5198110"/>
            <wp:effectExtent l="0" t="0" r="571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5"/>
                    <a:stretch>
                      <a:fillRect/>
                    </a:stretch>
                  </pic:blipFill>
                  <pic:spPr>
                    <a:xfrm>
                      <a:off x="0" y="0"/>
                      <a:ext cx="5975985" cy="5198110"/>
                    </a:xfrm>
                    <a:prstGeom prst="rect">
                      <a:avLst/>
                    </a:prstGeom>
                  </pic:spPr>
                </pic:pic>
              </a:graphicData>
            </a:graphic>
          </wp:inline>
        </w:drawing>
      </w:r>
    </w:p>
    <w:p w14:paraId="4CB943A3" w14:textId="389471EF" w:rsidR="00D702FB" w:rsidRPr="00EA130D" w:rsidRDefault="00507BE7" w:rsidP="00507BE7">
      <w:pPr>
        <w:pStyle w:val="Beschriftung"/>
        <w:rPr>
          <w:iCs w:val="0"/>
          <w:lang w:val="en-GB"/>
        </w:rPr>
      </w:pPr>
      <w:r w:rsidRPr="00EA130D">
        <w:rPr>
          <w:lang w:val="en-GB"/>
        </w:rPr>
        <w:t xml:space="preserve">Figure </w:t>
      </w:r>
      <w:r w:rsidRPr="00EA130D">
        <w:rPr>
          <w:lang w:val="en-GB"/>
        </w:rPr>
        <w:fldChar w:fldCharType="begin"/>
      </w:r>
      <w:r w:rsidRPr="00EA130D">
        <w:rPr>
          <w:lang w:val="en-GB"/>
        </w:rPr>
        <w:instrText xml:space="preserve"> SEQ Figure \* ARABIC </w:instrText>
      </w:r>
      <w:r w:rsidRPr="00EA130D">
        <w:rPr>
          <w:lang w:val="en-GB"/>
        </w:rPr>
        <w:fldChar w:fldCharType="separate"/>
      </w:r>
      <w:r w:rsidR="00357789">
        <w:rPr>
          <w:noProof/>
          <w:lang w:val="en-GB"/>
        </w:rPr>
        <w:t>5</w:t>
      </w:r>
      <w:r w:rsidRPr="00EA130D">
        <w:rPr>
          <w:lang w:val="en-GB"/>
        </w:rPr>
        <w:fldChar w:fldCharType="end"/>
      </w:r>
      <w:r w:rsidRPr="00EA130D">
        <w:rPr>
          <w:lang w:val="en-GB"/>
        </w:rPr>
        <w:t>: All rooms</w:t>
      </w:r>
    </w:p>
    <w:p w14:paraId="47BDDA12" w14:textId="77777777" w:rsidR="00357789" w:rsidRDefault="005E54C5" w:rsidP="00357789">
      <w:pPr>
        <w:keepNext/>
        <w:spacing w:after="160" w:line="259" w:lineRule="auto"/>
      </w:pPr>
      <w:r w:rsidRPr="005E54C5">
        <w:rPr>
          <w:iCs/>
          <w:lang w:val="en-GB"/>
        </w:rPr>
        <w:drawing>
          <wp:inline distT="0" distB="0" distL="0" distR="0" wp14:anchorId="123CD054" wp14:editId="5544FCF4">
            <wp:extent cx="5975985" cy="1386840"/>
            <wp:effectExtent l="0" t="0" r="5715" b="3810"/>
            <wp:docPr id="35" name="Picture 3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con&#10;&#10;Description automatically generated"/>
                    <pic:cNvPicPr/>
                  </pic:nvPicPr>
                  <pic:blipFill>
                    <a:blip r:embed="rId16"/>
                    <a:stretch>
                      <a:fillRect/>
                    </a:stretch>
                  </pic:blipFill>
                  <pic:spPr>
                    <a:xfrm>
                      <a:off x="0" y="0"/>
                      <a:ext cx="5975985" cy="1386840"/>
                    </a:xfrm>
                    <a:prstGeom prst="rect">
                      <a:avLst/>
                    </a:prstGeom>
                  </pic:spPr>
                </pic:pic>
              </a:graphicData>
            </a:graphic>
          </wp:inline>
        </w:drawing>
      </w:r>
    </w:p>
    <w:p w14:paraId="7798FAE6" w14:textId="22A83302" w:rsidR="00D702FB" w:rsidRDefault="00357789" w:rsidP="00357789">
      <w:pPr>
        <w:pStyle w:val="Beschriftung"/>
        <w:rPr>
          <w:iCs w:val="0"/>
          <w:lang w:val="en-GB"/>
        </w:rPr>
      </w:pPr>
      <w:r>
        <w:t xml:space="preserve">Figure </w:t>
      </w:r>
      <w:fldSimple w:instr=" SEQ Figure \* ARABIC ">
        <w:r>
          <w:rPr>
            <w:noProof/>
          </w:rPr>
          <w:t>6</w:t>
        </w:r>
      </w:fldSimple>
      <w:r>
        <w:rPr>
          <w:lang w:val="de-DE"/>
        </w:rPr>
        <w:t>: Automation Rule: Color based on Co2-Values</w:t>
      </w:r>
    </w:p>
    <w:p w14:paraId="57505715" w14:textId="3F4C472A" w:rsidR="005E54C5" w:rsidRPr="00D702FB" w:rsidRDefault="005E54C5">
      <w:pPr>
        <w:spacing w:after="160" w:line="259" w:lineRule="auto"/>
        <w:rPr>
          <w:iCs/>
          <w:lang w:val="en-GB"/>
        </w:rPr>
      </w:pPr>
      <w:r>
        <w:rPr>
          <w:iCs/>
          <w:lang w:val="en-GB"/>
        </w:rPr>
        <w:t>This part of the GUI gets coloured based on the actual values. (RED, GREEN, BLUE, as described in requirements)</w:t>
      </w:r>
    </w:p>
    <w:p w14:paraId="6533640C" w14:textId="29B73025" w:rsidR="009929EA" w:rsidRPr="00EA130D" w:rsidRDefault="009929EA">
      <w:pPr>
        <w:spacing w:after="160" w:line="259" w:lineRule="auto"/>
        <w:rPr>
          <w:iCs/>
          <w:lang w:val="en-GB"/>
        </w:rPr>
      </w:pPr>
      <w:r w:rsidRPr="00EA130D">
        <w:rPr>
          <w:iCs/>
          <w:lang w:val="en-GB"/>
        </w:rPr>
        <w:br w:type="page"/>
      </w:r>
    </w:p>
    <w:p w14:paraId="717CA01C" w14:textId="2DAC0A23" w:rsidR="00D0375E" w:rsidRPr="00EA130D" w:rsidRDefault="00D0375E" w:rsidP="00D0375E">
      <w:pPr>
        <w:pStyle w:val="berschrift1"/>
        <w:rPr>
          <w:lang w:val="en-GB"/>
        </w:rPr>
      </w:pPr>
      <w:bookmarkStart w:id="14" w:name="_Toc126955658"/>
      <w:bookmarkStart w:id="15" w:name="_Toc126962049"/>
      <w:r w:rsidRPr="00EA130D">
        <w:rPr>
          <w:lang w:val="en-GB"/>
        </w:rPr>
        <w:lastRenderedPageBreak/>
        <w:t>Developer Perspective</w:t>
      </w:r>
      <w:bookmarkEnd w:id="14"/>
      <w:bookmarkEnd w:id="15"/>
    </w:p>
    <w:p w14:paraId="5517573E" w14:textId="72B69A42" w:rsidR="00D0375E" w:rsidRPr="00EA130D" w:rsidRDefault="00D0375E" w:rsidP="00D0375E">
      <w:pPr>
        <w:pStyle w:val="berschrift2"/>
        <w:rPr>
          <w:lang w:val="en-GB"/>
        </w:rPr>
      </w:pPr>
      <w:bookmarkStart w:id="16" w:name="_Toc126955659"/>
      <w:bookmarkStart w:id="17" w:name="_Toc126962050"/>
      <w:r w:rsidRPr="00EA130D">
        <w:rPr>
          <w:lang w:val="en-GB"/>
        </w:rPr>
        <w:t>Design</w:t>
      </w:r>
      <w:bookmarkEnd w:id="16"/>
      <w:bookmarkEnd w:id="17"/>
    </w:p>
    <w:p w14:paraId="7B7AD623" w14:textId="08CAA774" w:rsidR="00D0375E" w:rsidRPr="00EA130D" w:rsidRDefault="00D0375E" w:rsidP="00D0375E">
      <w:pPr>
        <w:pStyle w:val="berschrift3"/>
        <w:rPr>
          <w:lang w:val="en-GB"/>
        </w:rPr>
      </w:pPr>
      <w:bookmarkStart w:id="18" w:name="_Toc126955660"/>
      <w:bookmarkStart w:id="19" w:name="_Toc126962051"/>
      <w:r w:rsidRPr="00EA130D">
        <w:rPr>
          <w:lang w:val="en-GB"/>
        </w:rPr>
        <w:t>Overview of the System</w:t>
      </w:r>
      <w:bookmarkEnd w:id="18"/>
      <w:bookmarkEnd w:id="19"/>
    </w:p>
    <w:p w14:paraId="246CB8FD" w14:textId="1284F1F5" w:rsidR="00941EC2" w:rsidRDefault="009868D8" w:rsidP="009868D8">
      <w:pPr>
        <w:rPr>
          <w:lang w:val="en-GB"/>
        </w:rPr>
      </w:pPr>
      <w:r w:rsidRPr="00EA130D">
        <w:rPr>
          <w:lang w:val="en-GB"/>
        </w:rPr>
        <w:t xml:space="preserve">Our project is modelled in </w:t>
      </w:r>
      <w:r w:rsidR="003B0980" w:rsidRPr="00EA130D">
        <w:rPr>
          <w:lang w:val="en-GB"/>
        </w:rPr>
        <w:t>three</w:t>
      </w:r>
      <w:r w:rsidRPr="00EA130D">
        <w:rPr>
          <w:lang w:val="en-GB"/>
        </w:rPr>
        <w:t xml:space="preserve"> layers, the client, </w:t>
      </w:r>
      <w:r w:rsidR="003B0980" w:rsidRPr="00EA130D">
        <w:rPr>
          <w:lang w:val="en-GB"/>
        </w:rPr>
        <w:t>server,</w:t>
      </w:r>
      <w:r w:rsidRPr="00EA130D">
        <w:rPr>
          <w:lang w:val="en-GB"/>
        </w:rPr>
        <w:t xml:space="preserve"> and simulator.</w:t>
      </w:r>
    </w:p>
    <w:p w14:paraId="503705B3" w14:textId="77777777" w:rsidR="009174E3" w:rsidRPr="00EA130D" w:rsidRDefault="009174E3" w:rsidP="009868D8">
      <w:pPr>
        <w:rPr>
          <w:lang w:val="en-GB"/>
        </w:rPr>
      </w:pPr>
    </w:p>
    <w:p w14:paraId="0D50B287" w14:textId="4000957D" w:rsidR="003B0980" w:rsidRPr="00EA130D" w:rsidRDefault="003B0980" w:rsidP="003B0980">
      <w:pPr>
        <w:rPr>
          <w:b/>
          <w:bCs/>
          <w:iCs/>
          <w:lang w:val="en-GB"/>
        </w:rPr>
      </w:pPr>
      <w:r w:rsidRPr="00EA130D">
        <w:rPr>
          <w:b/>
          <w:bCs/>
          <w:iCs/>
          <w:lang w:val="en-GB"/>
        </w:rPr>
        <w:t>Client-UML:</w:t>
      </w:r>
    </w:p>
    <w:p w14:paraId="2DC8D99A" w14:textId="17B12A03" w:rsidR="003B0980" w:rsidRPr="00EA130D" w:rsidRDefault="006D5087" w:rsidP="009868D8">
      <w:pPr>
        <w:rPr>
          <w:lang w:val="en-GB"/>
        </w:rPr>
      </w:pPr>
      <w:r w:rsidRPr="00EA130D">
        <w:rPr>
          <w:noProof/>
          <w:lang w:val="en-GB"/>
        </w:rPr>
        <mc:AlternateContent>
          <mc:Choice Requires="wps">
            <w:drawing>
              <wp:anchor distT="0" distB="0" distL="114300" distR="114300" simplePos="0" relativeHeight="251658245" behindDoc="0" locked="0" layoutInCell="1" allowOverlap="1" wp14:anchorId="0C6605C1" wp14:editId="65CFE83F">
                <wp:simplePos x="0" y="0"/>
                <wp:positionH relativeFrom="column">
                  <wp:posOffset>1640205</wp:posOffset>
                </wp:positionH>
                <wp:positionV relativeFrom="paragraph">
                  <wp:posOffset>3071495</wp:posOffset>
                </wp:positionV>
                <wp:extent cx="272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4C3625C4" w14:textId="57D72B52" w:rsidR="006D5087" w:rsidRPr="00EC67E8" w:rsidRDefault="006D5087" w:rsidP="006D5087">
                            <w:pPr>
                              <w:pStyle w:val="Beschriftung"/>
                              <w:rPr>
                                <w:noProof/>
                                <w:szCs w:val="22"/>
                                <w:lang w:val="en-GB"/>
                              </w:rPr>
                            </w:pPr>
                            <w:r>
                              <w:t>Figure</w:t>
                            </w:r>
                            <w:r w:rsidR="00E57B56">
                              <w:t xml:space="preserve"> </w:t>
                            </w:r>
                            <w:r w:rsidR="000E2095">
                              <w:t>7</w:t>
                            </w:r>
                            <w:fldSimple w:instr=" SEQ Figure \* ARABIC "/>
                            <w:r>
                              <w:rPr>
                                <w:lang w:val="de-DE"/>
                              </w:rPr>
                              <w:t>: Client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605C1" id="Text Box 12" o:spid="_x0000_s1029" type="#_x0000_t202" style="position:absolute;margin-left:129.15pt;margin-top:241.85pt;width:214.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" stroked="f">
                <v:textbox style="mso-fit-shape-to-text:t" inset="0,0,0,0">
                  <w:txbxContent>
                    <w:p w14:paraId="4C3625C4" w14:textId="57D72B52" w:rsidR="006D5087" w:rsidRPr="00EC67E8" w:rsidRDefault="006D5087" w:rsidP="006D5087">
                      <w:pPr>
                        <w:pStyle w:val="Beschriftung"/>
                        <w:rPr>
                          <w:noProof/>
                          <w:szCs w:val="22"/>
                          <w:lang w:val="en-GB"/>
                        </w:rPr>
                      </w:pPr>
                      <w:r>
                        <w:t>Figure</w:t>
                      </w:r>
                      <w:r w:rsidR="00E57B56">
                        <w:t xml:space="preserve"> </w:t>
                      </w:r>
                      <w:r w:rsidR="000E2095">
                        <w:t>7</w:t>
                      </w:r>
                      <w:fldSimple w:instr=" SEQ Figure \* ARABIC "/>
                      <w:r>
                        <w:rPr>
                          <w:lang w:val="de-DE"/>
                        </w:rPr>
                        <w:t>: Client UML</w:t>
                      </w:r>
                    </w:p>
                  </w:txbxContent>
                </v:textbox>
                <w10:wrap type="square"/>
              </v:shape>
            </w:pict>
          </mc:Fallback>
        </mc:AlternateContent>
      </w:r>
      <w:r w:rsidR="000940FD" w:rsidRPr="00EA130D">
        <w:rPr>
          <w:noProof/>
          <w:lang w:val="en-GB"/>
        </w:rPr>
        <w:drawing>
          <wp:anchor distT="0" distB="0" distL="114300" distR="114300" simplePos="0" relativeHeight="251658246" behindDoc="0" locked="0" layoutInCell="1" allowOverlap="1" wp14:anchorId="7007B79E" wp14:editId="74668373">
            <wp:simplePos x="0" y="0"/>
            <wp:positionH relativeFrom="margin">
              <wp:posOffset>1640688</wp:posOffset>
            </wp:positionH>
            <wp:positionV relativeFrom="paragraph">
              <wp:posOffset>8763</wp:posOffset>
            </wp:positionV>
            <wp:extent cx="2727960" cy="30060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054"/>
                    <a:stretch/>
                  </pic:blipFill>
                  <pic:spPr bwMode="auto">
                    <a:xfrm>
                      <a:off x="0" y="0"/>
                      <a:ext cx="2727960" cy="300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09033A" w14:textId="77777777" w:rsidR="000940FD" w:rsidRPr="00EA130D" w:rsidRDefault="000940FD" w:rsidP="009868D8">
      <w:pPr>
        <w:rPr>
          <w:lang w:val="en-GB"/>
        </w:rPr>
      </w:pPr>
    </w:p>
    <w:p w14:paraId="11F2AE33" w14:textId="1CC1AB65" w:rsidR="000940FD" w:rsidRPr="00EA130D" w:rsidRDefault="000940FD" w:rsidP="009868D8">
      <w:pPr>
        <w:rPr>
          <w:lang w:val="en-GB"/>
        </w:rPr>
      </w:pPr>
    </w:p>
    <w:p w14:paraId="4C5F995B" w14:textId="77777777" w:rsidR="000940FD" w:rsidRPr="00EA130D" w:rsidRDefault="000940FD" w:rsidP="009868D8">
      <w:pPr>
        <w:rPr>
          <w:noProof/>
          <w:lang w:val="en-GB"/>
        </w:rPr>
      </w:pPr>
    </w:p>
    <w:p w14:paraId="186A05BC" w14:textId="2C3C12FC" w:rsidR="000940FD" w:rsidRPr="00EA130D" w:rsidRDefault="000940FD" w:rsidP="009868D8">
      <w:pPr>
        <w:rPr>
          <w:lang w:val="en-GB"/>
        </w:rPr>
      </w:pPr>
    </w:p>
    <w:p w14:paraId="391D2A4C" w14:textId="77777777" w:rsidR="000940FD" w:rsidRPr="00EA130D" w:rsidRDefault="000940FD" w:rsidP="009868D8">
      <w:pPr>
        <w:rPr>
          <w:lang w:val="en-GB"/>
        </w:rPr>
      </w:pPr>
    </w:p>
    <w:p w14:paraId="3FF0E6D3" w14:textId="77777777" w:rsidR="000940FD" w:rsidRPr="00EA130D" w:rsidRDefault="000940FD" w:rsidP="009868D8">
      <w:pPr>
        <w:rPr>
          <w:lang w:val="en-GB"/>
        </w:rPr>
      </w:pPr>
    </w:p>
    <w:p w14:paraId="39945DC5" w14:textId="77777777" w:rsidR="000940FD" w:rsidRPr="00EA130D" w:rsidRDefault="000940FD" w:rsidP="009868D8">
      <w:pPr>
        <w:rPr>
          <w:lang w:val="en-GB"/>
        </w:rPr>
      </w:pPr>
    </w:p>
    <w:p w14:paraId="61F52FA7" w14:textId="77777777" w:rsidR="000940FD" w:rsidRPr="00EA130D" w:rsidRDefault="000940FD" w:rsidP="009868D8">
      <w:pPr>
        <w:rPr>
          <w:lang w:val="en-GB"/>
        </w:rPr>
      </w:pPr>
    </w:p>
    <w:p w14:paraId="19934325" w14:textId="77777777" w:rsidR="000940FD" w:rsidRPr="00EA130D" w:rsidRDefault="000940FD" w:rsidP="009868D8">
      <w:pPr>
        <w:rPr>
          <w:lang w:val="en-GB"/>
        </w:rPr>
      </w:pPr>
    </w:p>
    <w:p w14:paraId="72ECA994" w14:textId="77777777" w:rsidR="000940FD" w:rsidRPr="00EA130D" w:rsidRDefault="000940FD" w:rsidP="009868D8">
      <w:pPr>
        <w:rPr>
          <w:lang w:val="en-GB"/>
        </w:rPr>
      </w:pPr>
    </w:p>
    <w:p w14:paraId="3B626416" w14:textId="77777777" w:rsidR="000940FD" w:rsidRPr="00EA130D" w:rsidRDefault="000940FD" w:rsidP="009868D8">
      <w:pPr>
        <w:rPr>
          <w:lang w:val="en-GB"/>
        </w:rPr>
      </w:pPr>
    </w:p>
    <w:p w14:paraId="3346CCF4" w14:textId="77777777" w:rsidR="000940FD" w:rsidRPr="00EA130D" w:rsidRDefault="000940FD" w:rsidP="009868D8">
      <w:pPr>
        <w:rPr>
          <w:lang w:val="en-GB"/>
        </w:rPr>
      </w:pPr>
    </w:p>
    <w:p w14:paraId="0929DA97" w14:textId="77777777" w:rsidR="000940FD" w:rsidRPr="00EA130D" w:rsidRDefault="000940FD" w:rsidP="009868D8">
      <w:pPr>
        <w:rPr>
          <w:lang w:val="en-GB"/>
        </w:rPr>
      </w:pPr>
    </w:p>
    <w:p w14:paraId="71A2CEA7" w14:textId="77777777" w:rsidR="000940FD" w:rsidRPr="00EA130D" w:rsidRDefault="000940FD" w:rsidP="009868D8">
      <w:pPr>
        <w:rPr>
          <w:lang w:val="en-GB"/>
        </w:rPr>
      </w:pPr>
    </w:p>
    <w:p w14:paraId="39F466F3" w14:textId="77777777" w:rsidR="000940FD" w:rsidRPr="00EA130D" w:rsidRDefault="000940FD" w:rsidP="009868D8">
      <w:pPr>
        <w:rPr>
          <w:lang w:val="en-GB"/>
        </w:rPr>
      </w:pPr>
    </w:p>
    <w:p w14:paraId="545590AF" w14:textId="77777777" w:rsidR="000940FD" w:rsidRPr="00EA130D" w:rsidRDefault="000940FD" w:rsidP="009868D8">
      <w:pPr>
        <w:rPr>
          <w:lang w:val="en-GB"/>
        </w:rPr>
      </w:pPr>
    </w:p>
    <w:p w14:paraId="169AC421" w14:textId="77777777" w:rsidR="00B54321" w:rsidRPr="00EA130D" w:rsidRDefault="00B54321" w:rsidP="009868D8">
      <w:pPr>
        <w:rPr>
          <w:iCs/>
          <w:lang w:val="en-GB"/>
        </w:rPr>
      </w:pPr>
    </w:p>
    <w:p w14:paraId="6389D028" w14:textId="47C511F2" w:rsidR="000940FD" w:rsidRPr="00EA130D" w:rsidRDefault="00B54321" w:rsidP="00893BE7">
      <w:pPr>
        <w:jc w:val="both"/>
        <w:rPr>
          <w:lang w:val="en-GB"/>
        </w:rPr>
      </w:pPr>
      <w:r w:rsidRPr="00EA130D">
        <w:rPr>
          <w:iCs/>
          <w:lang w:val="en-GB"/>
        </w:rPr>
        <w:t xml:space="preserve">The </w:t>
      </w:r>
      <w:r w:rsidR="009174E3" w:rsidRPr="00EA130D">
        <w:rPr>
          <w:iCs/>
          <w:lang w:val="en-GB"/>
        </w:rPr>
        <w:t>HTTP Responses</w:t>
      </w:r>
      <w:r w:rsidRPr="00EA130D">
        <w:rPr>
          <w:iCs/>
          <w:lang w:val="en-GB"/>
        </w:rPr>
        <w:t xml:space="preserve"> are implemented in the API Client, which are based on the CRUD commands implemented in the RestController. </w:t>
      </w:r>
      <w:r w:rsidR="000558DF" w:rsidRPr="00EA130D">
        <w:rPr>
          <w:iCs/>
          <w:lang w:val="en-GB"/>
        </w:rPr>
        <w:t>Additionally, f</w:t>
      </w:r>
      <w:r w:rsidR="001C1091" w:rsidRPr="00EA130D">
        <w:rPr>
          <w:iCs/>
          <w:lang w:val="en-GB"/>
        </w:rPr>
        <w:t>our Controller</w:t>
      </w:r>
      <w:r w:rsidR="000558DF" w:rsidRPr="00EA130D">
        <w:rPr>
          <w:iCs/>
          <w:lang w:val="en-GB"/>
        </w:rPr>
        <w:t>s</w:t>
      </w:r>
      <w:r w:rsidR="001C1091" w:rsidRPr="00EA130D">
        <w:rPr>
          <w:iCs/>
          <w:lang w:val="en-GB"/>
        </w:rPr>
        <w:t xml:space="preserve"> are connected wit</w:t>
      </w:r>
      <w:r w:rsidR="000558DF" w:rsidRPr="00EA130D">
        <w:rPr>
          <w:iCs/>
          <w:lang w:val="en-GB"/>
        </w:rPr>
        <w:t xml:space="preserve">h the API Client. </w:t>
      </w:r>
      <w:r w:rsidR="00AA0C5D" w:rsidRPr="00EA130D">
        <w:rPr>
          <w:iCs/>
          <w:lang w:val="en-GB"/>
        </w:rPr>
        <w:t>t</w:t>
      </w:r>
      <w:r w:rsidR="00FE3718" w:rsidRPr="00EA130D">
        <w:rPr>
          <w:iCs/>
          <w:lang w:val="en-GB"/>
        </w:rPr>
        <w:t xml:space="preserve">he PrimaryController, </w:t>
      </w:r>
      <w:r w:rsidR="00F47029" w:rsidRPr="00EA130D">
        <w:rPr>
          <w:iCs/>
          <w:lang w:val="en-GB"/>
        </w:rPr>
        <w:t>AllRoomsController</w:t>
      </w:r>
      <w:r w:rsidR="0034660D" w:rsidRPr="00EA130D">
        <w:rPr>
          <w:iCs/>
          <w:lang w:val="en-GB"/>
        </w:rPr>
        <w:t>, EditController and the NewRoomController.</w:t>
      </w:r>
    </w:p>
    <w:p w14:paraId="0F9BE5F3" w14:textId="77777777" w:rsidR="00231DD6" w:rsidRPr="00EA130D" w:rsidRDefault="00231DD6" w:rsidP="009868D8">
      <w:pPr>
        <w:rPr>
          <w:lang w:val="en-GB"/>
        </w:rPr>
      </w:pPr>
    </w:p>
    <w:p w14:paraId="3275FD25" w14:textId="78FADB1D" w:rsidR="00D0375E" w:rsidRPr="00EA130D" w:rsidRDefault="00D0375E" w:rsidP="00D0375E">
      <w:pPr>
        <w:rPr>
          <w:b/>
          <w:bCs/>
          <w:iCs/>
          <w:lang w:val="en-GB"/>
        </w:rPr>
      </w:pPr>
      <w:r w:rsidRPr="00EA130D">
        <w:rPr>
          <w:b/>
          <w:bCs/>
          <w:iCs/>
          <w:lang w:val="en-GB"/>
        </w:rPr>
        <w:t>Server</w:t>
      </w:r>
      <w:r w:rsidR="0057523F" w:rsidRPr="00EA130D">
        <w:rPr>
          <w:b/>
          <w:bCs/>
          <w:iCs/>
          <w:lang w:val="en-GB"/>
        </w:rPr>
        <w:t>-UML</w:t>
      </w:r>
      <w:r w:rsidRPr="00EA130D">
        <w:rPr>
          <w:b/>
          <w:bCs/>
          <w:iCs/>
          <w:lang w:val="en-GB"/>
        </w:rPr>
        <w:t>:</w:t>
      </w:r>
    </w:p>
    <w:p w14:paraId="0AE15AC4" w14:textId="77777777" w:rsidR="00112A15" w:rsidRPr="00EA130D" w:rsidRDefault="00D0375E" w:rsidP="00112A15">
      <w:pPr>
        <w:keepNext/>
        <w:spacing w:after="160" w:line="259" w:lineRule="auto"/>
        <w:jc w:val="center"/>
        <w:rPr>
          <w:lang w:val="en-GB"/>
        </w:rPr>
      </w:pPr>
      <w:r w:rsidRPr="00EA130D">
        <w:rPr>
          <w:noProof/>
          <w:lang w:val="en-GB"/>
        </w:rPr>
        <w:drawing>
          <wp:inline distT="0" distB="0" distL="0" distR="0" wp14:anchorId="2C067F37" wp14:editId="64E9B0C2">
            <wp:extent cx="3337560" cy="2730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057" cy="2734803"/>
                    </a:xfrm>
                    <a:prstGeom prst="rect">
                      <a:avLst/>
                    </a:prstGeom>
                  </pic:spPr>
                </pic:pic>
              </a:graphicData>
            </a:graphic>
          </wp:inline>
        </w:drawing>
      </w:r>
    </w:p>
    <w:p w14:paraId="737D34CD" w14:textId="15C8EA74" w:rsidR="00D0375E" w:rsidRPr="00EA130D" w:rsidRDefault="00112A15" w:rsidP="00112A15">
      <w:pPr>
        <w:pStyle w:val="Beschriftung"/>
        <w:rPr>
          <w:b/>
          <w:bCs/>
          <w:iCs w:val="0"/>
          <w:lang w:val="en-GB"/>
        </w:rPr>
      </w:pPr>
      <w:r w:rsidRPr="00EA130D">
        <w:rPr>
          <w:lang w:val="en-GB"/>
        </w:rPr>
        <w:t>Figure</w:t>
      </w:r>
      <w:r w:rsidR="00E57B56" w:rsidRPr="00EA130D">
        <w:rPr>
          <w:lang w:val="en-GB"/>
        </w:rPr>
        <w:t xml:space="preserve"> </w:t>
      </w:r>
      <w:r w:rsidR="000E2095">
        <w:rPr>
          <w:lang w:val="en-GB"/>
        </w:rPr>
        <w:t>8</w:t>
      </w:r>
      <w:r w:rsidRPr="00EA130D">
        <w:rPr>
          <w:lang w:val="en-GB"/>
        </w:rPr>
        <w:fldChar w:fldCharType="begin"/>
      </w:r>
      <w:r w:rsidRPr="00EA130D">
        <w:rPr>
          <w:lang w:val="en-GB"/>
        </w:rPr>
        <w:instrText>SEQ Figure \* ARABIC</w:instrText>
      </w:r>
      <w:r w:rsidRPr="00EA130D">
        <w:rPr>
          <w:lang w:val="en-GB"/>
        </w:rPr>
        <w:fldChar w:fldCharType="separate"/>
      </w:r>
      <w:r w:rsidRPr="00EA130D">
        <w:rPr>
          <w:lang w:val="en-GB"/>
        </w:rPr>
        <w:fldChar w:fldCharType="end"/>
      </w:r>
      <w:r w:rsidRPr="00EA130D">
        <w:rPr>
          <w:lang w:val="en-GB"/>
        </w:rPr>
        <w:t>: Section of the Server-UML Diagram (Room)</w:t>
      </w:r>
    </w:p>
    <w:p w14:paraId="641C6573" w14:textId="5F02D1F5" w:rsidR="008920E5" w:rsidRPr="00EA130D" w:rsidRDefault="008920E5" w:rsidP="008920E5">
      <w:pPr>
        <w:jc w:val="both"/>
        <w:rPr>
          <w:lang w:val="en-GB"/>
        </w:rPr>
      </w:pPr>
      <w:r w:rsidRPr="00EA130D">
        <w:rPr>
          <w:lang w:val="en-GB"/>
        </w:rPr>
        <w:lastRenderedPageBreak/>
        <w:t>In order to program the API interfaces, a few classes were required first. In this part of the Server-UML</w:t>
      </w:r>
      <w:r w:rsidR="00C766C8" w:rsidRPr="00EA130D">
        <w:rPr>
          <w:lang w:val="en-GB"/>
        </w:rPr>
        <w:t xml:space="preserve"> Diagram</w:t>
      </w:r>
      <w:r w:rsidRPr="00EA130D">
        <w:rPr>
          <w:lang w:val="en-GB"/>
        </w:rPr>
        <w:t xml:space="preserve">, you can see the relationships for the class „Room“. </w:t>
      </w:r>
      <w:r w:rsidRPr="00EA130D">
        <w:rPr>
          <w:rFonts w:asciiTheme="minorHAnsi" w:hAnsiTheme="minorHAnsi"/>
          <w:lang w:val="en-GB"/>
        </w:rPr>
        <w:t xml:space="preserve">A room can have multiple doors, windows, lights, and fans. Doors and windows are connected via the "Openable" interface, which handles methods for opening and closing these doors and windows. Additionally, lights, fans, and the </w:t>
      </w:r>
      <w:r w:rsidR="00AD7AE6" w:rsidRPr="00EA130D">
        <w:rPr>
          <w:rFonts w:asciiTheme="minorHAnsi" w:hAnsiTheme="minorHAnsi"/>
          <w:lang w:val="en-GB"/>
        </w:rPr>
        <w:t>AirQualityDevice</w:t>
      </w:r>
      <w:r w:rsidRPr="00EA130D">
        <w:rPr>
          <w:rFonts w:asciiTheme="minorHAnsi" w:hAnsiTheme="minorHAnsi"/>
          <w:lang w:val="en-GB"/>
        </w:rPr>
        <w:t xml:space="preserve"> (see</w:t>
      </w:r>
      <w:r w:rsidR="00E57B56" w:rsidRPr="00EA130D">
        <w:rPr>
          <w:rFonts w:asciiTheme="minorHAnsi" w:hAnsiTheme="minorHAnsi"/>
          <w:lang w:val="en-GB"/>
        </w:rPr>
        <w:t xml:space="preserve"> Figure</w:t>
      </w:r>
      <w:r w:rsidR="009174E3">
        <w:rPr>
          <w:rFonts w:asciiTheme="minorHAnsi" w:hAnsiTheme="minorHAnsi"/>
          <w:lang w:val="en-GB"/>
        </w:rPr>
        <w:t xml:space="preserve"> 8</w:t>
      </w:r>
      <w:r w:rsidRPr="00EA130D">
        <w:rPr>
          <w:rFonts w:asciiTheme="minorHAnsi" w:hAnsiTheme="minorHAnsi"/>
          <w:lang w:val="en-GB"/>
        </w:rPr>
        <w:t>) are connected via the "Powerable" interface, which is similar</w:t>
      </w:r>
      <w:r w:rsidR="009B156A" w:rsidRPr="00EA130D">
        <w:rPr>
          <w:rFonts w:asciiTheme="minorHAnsi" w:hAnsiTheme="minorHAnsi"/>
          <w:lang w:val="en-GB"/>
        </w:rPr>
        <w:t xml:space="preserve"> </w:t>
      </w:r>
      <w:r w:rsidRPr="00EA130D">
        <w:rPr>
          <w:rFonts w:asciiTheme="minorHAnsi" w:hAnsiTheme="minorHAnsi"/>
          <w:lang w:val="en-GB"/>
        </w:rPr>
        <w:t xml:space="preserve">to the "Openable" interface and requires methods for turning the lights, fans, and </w:t>
      </w:r>
      <w:r w:rsidR="00AD7AE6" w:rsidRPr="00EA130D">
        <w:rPr>
          <w:rFonts w:asciiTheme="minorHAnsi" w:hAnsiTheme="minorHAnsi"/>
          <w:lang w:val="en-GB"/>
        </w:rPr>
        <w:t xml:space="preserve">AirQualityDevice </w:t>
      </w:r>
      <w:r w:rsidRPr="00EA130D">
        <w:rPr>
          <w:rFonts w:asciiTheme="minorHAnsi" w:hAnsiTheme="minorHAnsi"/>
          <w:lang w:val="en-GB"/>
        </w:rPr>
        <w:t>on and off.</w:t>
      </w:r>
    </w:p>
    <w:p w14:paraId="255F9DCD" w14:textId="015CD44B" w:rsidR="00D0375E" w:rsidRPr="00EA130D" w:rsidRDefault="00D0375E" w:rsidP="00D0375E">
      <w:pPr>
        <w:spacing w:after="160" w:line="259" w:lineRule="auto"/>
        <w:rPr>
          <w:b/>
          <w:bCs/>
          <w:iCs/>
          <w:lang w:val="en-GB"/>
        </w:rPr>
      </w:pPr>
    </w:p>
    <w:p w14:paraId="548727AD" w14:textId="77777777" w:rsidR="00112A15" w:rsidRPr="00EA130D" w:rsidRDefault="00D0375E" w:rsidP="00112A15">
      <w:pPr>
        <w:keepNext/>
        <w:spacing w:after="160" w:line="259" w:lineRule="auto"/>
        <w:jc w:val="center"/>
        <w:rPr>
          <w:lang w:val="en-GB"/>
        </w:rPr>
      </w:pPr>
      <w:r w:rsidRPr="00EA130D">
        <w:rPr>
          <w:noProof/>
          <w:lang w:val="en-GB"/>
        </w:rPr>
        <w:drawing>
          <wp:inline distT="0" distB="0" distL="0" distR="0" wp14:anchorId="2CBB4E66" wp14:editId="031977FE">
            <wp:extent cx="4345558" cy="433908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5558" cy="4339087"/>
                    </a:xfrm>
                    <a:prstGeom prst="rect">
                      <a:avLst/>
                    </a:prstGeom>
                  </pic:spPr>
                </pic:pic>
              </a:graphicData>
            </a:graphic>
          </wp:inline>
        </w:drawing>
      </w:r>
    </w:p>
    <w:p w14:paraId="603588BA" w14:textId="44F13F43" w:rsidR="00D0375E" w:rsidRPr="00EA130D" w:rsidRDefault="00112A15" w:rsidP="00112A15">
      <w:pPr>
        <w:pStyle w:val="Beschriftung"/>
        <w:rPr>
          <w:b/>
          <w:bCs/>
          <w:iCs w:val="0"/>
          <w:lang w:val="en-GB"/>
        </w:rPr>
      </w:pPr>
      <w:r w:rsidRPr="00EA130D">
        <w:rPr>
          <w:lang w:val="en-GB"/>
        </w:rPr>
        <w:t xml:space="preserve">Figure </w:t>
      </w:r>
      <w:r w:rsidR="000E2095">
        <w:rPr>
          <w:lang w:val="en-GB"/>
        </w:rPr>
        <w:t>9</w:t>
      </w:r>
      <w:r w:rsidRPr="00EA130D">
        <w:rPr>
          <w:lang w:val="en-GB"/>
        </w:rPr>
        <w:fldChar w:fldCharType="begin"/>
      </w:r>
      <w:r w:rsidRPr="00EA130D">
        <w:rPr>
          <w:lang w:val="en-GB"/>
        </w:rPr>
        <w:instrText>SEQ Figure \* ARABIC</w:instrText>
      </w:r>
      <w:r w:rsidRPr="00EA130D">
        <w:rPr>
          <w:lang w:val="en-GB"/>
        </w:rPr>
        <w:fldChar w:fldCharType="separate"/>
      </w:r>
      <w:r w:rsidRPr="00EA130D">
        <w:rPr>
          <w:lang w:val="en-GB"/>
        </w:rPr>
        <w:fldChar w:fldCharType="end"/>
      </w:r>
      <w:r w:rsidRPr="00EA130D">
        <w:rPr>
          <w:lang w:val="en-GB"/>
        </w:rPr>
        <w:t>: Section of the Server-UML Diagram (AirQualityDevice)</w:t>
      </w:r>
    </w:p>
    <w:p w14:paraId="00CB3DD0" w14:textId="5EF54FCB" w:rsidR="00440501" w:rsidRPr="00EA130D" w:rsidRDefault="00ED39ED" w:rsidP="00F25593">
      <w:pPr>
        <w:spacing w:after="160" w:line="259" w:lineRule="auto"/>
        <w:jc w:val="both"/>
        <w:rPr>
          <w:iCs/>
          <w:lang w:val="en-GB"/>
        </w:rPr>
      </w:pPr>
      <w:r w:rsidRPr="00EA130D">
        <w:rPr>
          <w:iCs/>
          <w:lang w:val="en-GB"/>
        </w:rPr>
        <w:t xml:space="preserve">In this part of the Server-UML Diagram you can see the </w:t>
      </w:r>
      <w:r w:rsidR="00AD7AE6" w:rsidRPr="00EA130D">
        <w:rPr>
          <w:rFonts w:asciiTheme="minorHAnsi" w:hAnsiTheme="minorHAnsi"/>
          <w:lang w:val="en-GB"/>
        </w:rPr>
        <w:t>AirQualityDevice</w:t>
      </w:r>
      <w:r w:rsidR="00C360E9" w:rsidRPr="00EA130D">
        <w:rPr>
          <w:rFonts w:asciiTheme="minorHAnsi" w:hAnsiTheme="minorHAnsi"/>
          <w:lang w:val="en-GB"/>
        </w:rPr>
        <w:t>, which</w:t>
      </w:r>
      <w:r w:rsidR="00AD7AE6" w:rsidRPr="00EA130D">
        <w:rPr>
          <w:rFonts w:asciiTheme="minorHAnsi" w:hAnsiTheme="minorHAnsi"/>
          <w:lang w:val="en-GB"/>
        </w:rPr>
        <w:t xml:space="preserve"> </w:t>
      </w:r>
      <w:r w:rsidRPr="00EA130D">
        <w:rPr>
          <w:iCs/>
          <w:lang w:val="en-GB"/>
        </w:rPr>
        <w:t>can have multiple individual sensors, including temperature, humidity, and a CO2</w:t>
      </w:r>
      <w:r w:rsidR="00F604D1" w:rsidRPr="00EA130D">
        <w:rPr>
          <w:iCs/>
          <w:lang w:val="en-GB"/>
        </w:rPr>
        <w:t xml:space="preserve"> </w:t>
      </w:r>
      <w:r w:rsidRPr="00EA130D">
        <w:rPr>
          <w:iCs/>
          <w:lang w:val="en-GB"/>
        </w:rPr>
        <w:t xml:space="preserve">sensor. Unit tests for the server </w:t>
      </w:r>
      <w:r w:rsidR="00F25593" w:rsidRPr="00EA130D">
        <w:rPr>
          <w:iCs/>
          <w:lang w:val="en-GB"/>
        </w:rPr>
        <w:t>are</w:t>
      </w:r>
      <w:r w:rsidRPr="00EA130D">
        <w:rPr>
          <w:iCs/>
          <w:lang w:val="en-GB"/>
        </w:rPr>
        <w:t xml:space="preserve"> implemented in the "RestApplicationTests" class.</w:t>
      </w:r>
    </w:p>
    <w:p w14:paraId="0EB3E9CE" w14:textId="77777777" w:rsidR="00112A15" w:rsidRPr="00EA130D" w:rsidRDefault="00D0375E" w:rsidP="00112A15">
      <w:pPr>
        <w:keepNext/>
        <w:spacing w:after="160" w:line="259" w:lineRule="auto"/>
        <w:jc w:val="center"/>
        <w:rPr>
          <w:lang w:val="en-GB"/>
        </w:rPr>
      </w:pPr>
      <w:r w:rsidRPr="00EA130D">
        <w:rPr>
          <w:noProof/>
          <w:lang w:val="en-GB"/>
        </w:rPr>
        <w:lastRenderedPageBreak/>
        <w:drawing>
          <wp:inline distT="0" distB="0" distL="0" distR="0" wp14:anchorId="3A6D42A0" wp14:editId="49864F9A">
            <wp:extent cx="6074972" cy="1975449"/>
            <wp:effectExtent l="0" t="0" r="2540" b="6350"/>
            <wp:docPr id="8" name="Picture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074972" cy="1975449"/>
                    </a:xfrm>
                    <a:prstGeom prst="rect">
                      <a:avLst/>
                    </a:prstGeom>
                  </pic:spPr>
                </pic:pic>
              </a:graphicData>
            </a:graphic>
          </wp:inline>
        </w:drawing>
      </w:r>
    </w:p>
    <w:p w14:paraId="100EF9CE" w14:textId="0007C3DA" w:rsidR="00422FBC" w:rsidRPr="00EA130D" w:rsidRDefault="00112A15" w:rsidP="00112A15">
      <w:pPr>
        <w:pStyle w:val="Beschriftung"/>
        <w:rPr>
          <w:b/>
          <w:bCs/>
          <w:iCs w:val="0"/>
          <w:lang w:val="en-GB"/>
        </w:rPr>
      </w:pPr>
      <w:r w:rsidRPr="00EA130D">
        <w:rPr>
          <w:lang w:val="en-GB"/>
        </w:rPr>
        <w:t xml:space="preserve">Figure </w:t>
      </w:r>
      <w:r w:rsidR="000E2095">
        <w:rPr>
          <w:lang w:val="en-GB"/>
        </w:rPr>
        <w:t>10</w:t>
      </w:r>
      <w:r w:rsidRPr="00EA130D">
        <w:rPr>
          <w:lang w:val="en-GB"/>
        </w:rPr>
        <w:fldChar w:fldCharType="begin"/>
      </w:r>
      <w:r w:rsidRPr="00EA130D">
        <w:rPr>
          <w:lang w:val="en-GB"/>
        </w:rPr>
        <w:instrText>SEQ Figure \* ARABIC</w:instrText>
      </w:r>
      <w:r w:rsidRPr="00EA130D">
        <w:rPr>
          <w:lang w:val="en-GB"/>
        </w:rPr>
        <w:fldChar w:fldCharType="separate"/>
      </w:r>
      <w:r w:rsidRPr="00EA130D">
        <w:rPr>
          <w:lang w:val="en-GB"/>
        </w:rPr>
        <w:fldChar w:fldCharType="end"/>
      </w:r>
      <w:r w:rsidRPr="00EA130D">
        <w:rPr>
          <w:lang w:val="en-GB"/>
        </w:rPr>
        <w:t>: Section of the Server-UML Diagram (RestController)</w:t>
      </w:r>
    </w:p>
    <w:p w14:paraId="0C13E96C" w14:textId="46277E48" w:rsidR="00D0375E" w:rsidRPr="00EA130D" w:rsidRDefault="00276EC8" w:rsidP="0045304B">
      <w:pPr>
        <w:jc w:val="both"/>
        <w:rPr>
          <w:iCs/>
          <w:lang w:val="en-GB"/>
        </w:rPr>
      </w:pPr>
      <w:r w:rsidRPr="00EA130D">
        <w:rPr>
          <w:iCs/>
          <w:lang w:val="en-GB"/>
        </w:rPr>
        <w:t xml:space="preserve">The API interfaces that are also used in the client are managed in the "RestController" class. </w:t>
      </w:r>
    </w:p>
    <w:p w14:paraId="3211E3AF" w14:textId="5752536F" w:rsidR="00422FBC" w:rsidRPr="00EA130D" w:rsidRDefault="0045304B" w:rsidP="0045304B">
      <w:pPr>
        <w:jc w:val="both"/>
        <w:rPr>
          <w:iCs/>
          <w:lang w:val="en-GB"/>
        </w:rPr>
      </w:pPr>
      <w:r w:rsidRPr="00EA130D">
        <w:rPr>
          <w:iCs/>
          <w:lang w:val="en-GB"/>
        </w:rPr>
        <w:t>CRUD commands for the individual classes have been implemented here.</w:t>
      </w:r>
    </w:p>
    <w:p w14:paraId="3542CFDC" w14:textId="2306A72A" w:rsidR="00326C2C" w:rsidRPr="00EA130D" w:rsidRDefault="00326C2C">
      <w:pPr>
        <w:spacing w:after="160" w:line="259" w:lineRule="auto"/>
        <w:rPr>
          <w:iCs/>
          <w:lang w:val="en-GB"/>
        </w:rPr>
      </w:pPr>
    </w:p>
    <w:p w14:paraId="72EE8AEE" w14:textId="655DC331" w:rsidR="00422FBC" w:rsidRPr="00EA130D" w:rsidRDefault="00D0375E" w:rsidP="00D0375E">
      <w:pPr>
        <w:rPr>
          <w:b/>
          <w:bCs/>
          <w:lang w:val="en-GB"/>
        </w:rPr>
      </w:pPr>
      <w:r w:rsidRPr="00EA130D">
        <w:rPr>
          <w:b/>
          <w:bCs/>
          <w:lang w:val="en-GB"/>
        </w:rPr>
        <w:t>Simulator</w:t>
      </w:r>
      <w:r w:rsidR="0057523F" w:rsidRPr="00EA130D">
        <w:rPr>
          <w:b/>
          <w:bCs/>
          <w:lang w:val="en-GB"/>
        </w:rPr>
        <w:t>-UML</w:t>
      </w:r>
      <w:r w:rsidRPr="00EA130D">
        <w:rPr>
          <w:b/>
          <w:bCs/>
          <w:lang w:val="en-GB"/>
        </w:rPr>
        <w:t>:</w:t>
      </w:r>
    </w:p>
    <w:p w14:paraId="39CFF296" w14:textId="35E22DD5" w:rsidR="00F177E8" w:rsidRPr="00EA130D" w:rsidRDefault="009929EA" w:rsidP="00D0375E">
      <w:pPr>
        <w:rPr>
          <w:iCs/>
          <w:lang w:val="en-GB"/>
        </w:rPr>
      </w:pPr>
      <w:r w:rsidRPr="00EA130D">
        <w:rPr>
          <w:noProof/>
          <w:lang w:val="en-GB"/>
        </w:rPr>
        <w:drawing>
          <wp:anchor distT="0" distB="0" distL="114300" distR="114300" simplePos="0" relativeHeight="251658243" behindDoc="0" locked="0" layoutInCell="1" allowOverlap="1" wp14:anchorId="269597A8" wp14:editId="3B76672B">
            <wp:simplePos x="0" y="0"/>
            <wp:positionH relativeFrom="page">
              <wp:align>center</wp:align>
            </wp:positionH>
            <wp:positionV relativeFrom="paragraph">
              <wp:posOffset>30728</wp:posOffset>
            </wp:positionV>
            <wp:extent cx="2825750" cy="4076065"/>
            <wp:effectExtent l="0" t="0" r="0" b="635"/>
            <wp:wrapSquare wrapText="bothSides"/>
            <wp:docPr id="9" name="Picture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750" cy="407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4CAED" w14:textId="5FC148DA" w:rsidR="00F177E8" w:rsidRPr="00EA130D" w:rsidRDefault="00F177E8" w:rsidP="00D0375E">
      <w:pPr>
        <w:rPr>
          <w:iCs/>
          <w:lang w:val="en-GB"/>
        </w:rPr>
      </w:pPr>
    </w:p>
    <w:p w14:paraId="5862880D" w14:textId="38FC8C4D" w:rsidR="00F177E8" w:rsidRPr="00EA130D" w:rsidRDefault="00F177E8" w:rsidP="00D0375E">
      <w:pPr>
        <w:rPr>
          <w:iCs/>
          <w:lang w:val="en-GB"/>
        </w:rPr>
      </w:pPr>
    </w:p>
    <w:p w14:paraId="3FE52F16" w14:textId="77777777" w:rsidR="00F177E8" w:rsidRPr="00EA130D" w:rsidRDefault="00F177E8" w:rsidP="00D0375E">
      <w:pPr>
        <w:rPr>
          <w:iCs/>
          <w:lang w:val="en-GB"/>
        </w:rPr>
      </w:pPr>
    </w:p>
    <w:p w14:paraId="4321EC97" w14:textId="2EC2AA66" w:rsidR="00F177E8" w:rsidRPr="00EA130D" w:rsidRDefault="00F177E8" w:rsidP="00D0375E">
      <w:pPr>
        <w:rPr>
          <w:iCs/>
          <w:lang w:val="en-GB"/>
        </w:rPr>
      </w:pPr>
    </w:p>
    <w:p w14:paraId="0D5EBADC" w14:textId="77777777" w:rsidR="00F177E8" w:rsidRPr="00EA130D" w:rsidRDefault="00F177E8" w:rsidP="00D0375E">
      <w:pPr>
        <w:rPr>
          <w:iCs/>
          <w:lang w:val="en-GB"/>
        </w:rPr>
      </w:pPr>
    </w:p>
    <w:p w14:paraId="78BB6D38" w14:textId="77777777" w:rsidR="00F177E8" w:rsidRPr="00EA130D" w:rsidRDefault="00F177E8" w:rsidP="00D0375E">
      <w:pPr>
        <w:rPr>
          <w:iCs/>
          <w:lang w:val="en-GB"/>
        </w:rPr>
      </w:pPr>
    </w:p>
    <w:p w14:paraId="1E15A1F3" w14:textId="77777777" w:rsidR="00F177E8" w:rsidRPr="00EA130D" w:rsidRDefault="00F177E8" w:rsidP="00D0375E">
      <w:pPr>
        <w:rPr>
          <w:iCs/>
          <w:lang w:val="en-GB"/>
        </w:rPr>
      </w:pPr>
    </w:p>
    <w:p w14:paraId="00FE980D" w14:textId="37D22232" w:rsidR="00F177E8" w:rsidRPr="00EA130D" w:rsidRDefault="00F177E8" w:rsidP="00D0375E">
      <w:pPr>
        <w:rPr>
          <w:iCs/>
          <w:lang w:val="en-GB"/>
        </w:rPr>
      </w:pPr>
    </w:p>
    <w:p w14:paraId="405F10C3" w14:textId="77777777" w:rsidR="00F177E8" w:rsidRPr="00EA130D" w:rsidRDefault="00F177E8" w:rsidP="00D0375E">
      <w:pPr>
        <w:rPr>
          <w:iCs/>
          <w:lang w:val="en-GB"/>
        </w:rPr>
      </w:pPr>
    </w:p>
    <w:p w14:paraId="63AB6691" w14:textId="77777777" w:rsidR="00F177E8" w:rsidRPr="00EA130D" w:rsidRDefault="00F177E8" w:rsidP="00D0375E">
      <w:pPr>
        <w:rPr>
          <w:iCs/>
          <w:lang w:val="en-GB"/>
        </w:rPr>
      </w:pPr>
    </w:p>
    <w:p w14:paraId="03187F1F" w14:textId="77777777" w:rsidR="00F177E8" w:rsidRPr="00EA130D" w:rsidRDefault="00F177E8" w:rsidP="00D0375E">
      <w:pPr>
        <w:rPr>
          <w:iCs/>
          <w:lang w:val="en-GB"/>
        </w:rPr>
      </w:pPr>
    </w:p>
    <w:p w14:paraId="4AACBA81" w14:textId="77777777" w:rsidR="00F177E8" w:rsidRPr="00EA130D" w:rsidRDefault="00F177E8" w:rsidP="00D0375E">
      <w:pPr>
        <w:rPr>
          <w:iCs/>
          <w:lang w:val="en-GB"/>
        </w:rPr>
      </w:pPr>
    </w:p>
    <w:p w14:paraId="2965ED85" w14:textId="2F4AA175" w:rsidR="00F177E8" w:rsidRPr="00EA130D" w:rsidRDefault="00F177E8" w:rsidP="00D0375E">
      <w:pPr>
        <w:rPr>
          <w:iCs/>
          <w:lang w:val="en-GB"/>
        </w:rPr>
      </w:pPr>
    </w:p>
    <w:p w14:paraId="67D6AB43" w14:textId="77777777" w:rsidR="00F177E8" w:rsidRPr="00EA130D" w:rsidRDefault="00F177E8" w:rsidP="00D0375E">
      <w:pPr>
        <w:rPr>
          <w:iCs/>
          <w:lang w:val="en-GB"/>
        </w:rPr>
      </w:pPr>
    </w:p>
    <w:p w14:paraId="7332946C" w14:textId="77777777" w:rsidR="00F177E8" w:rsidRPr="00EA130D" w:rsidRDefault="00F177E8" w:rsidP="00D0375E">
      <w:pPr>
        <w:rPr>
          <w:iCs/>
          <w:lang w:val="en-GB"/>
        </w:rPr>
      </w:pPr>
    </w:p>
    <w:p w14:paraId="7B64B2C7" w14:textId="77777777" w:rsidR="00F177E8" w:rsidRPr="00EA130D" w:rsidRDefault="00F177E8" w:rsidP="00D0375E">
      <w:pPr>
        <w:rPr>
          <w:iCs/>
          <w:lang w:val="en-GB"/>
        </w:rPr>
      </w:pPr>
    </w:p>
    <w:p w14:paraId="5DF1D342" w14:textId="77777777" w:rsidR="00F177E8" w:rsidRPr="00EA130D" w:rsidRDefault="00F177E8" w:rsidP="00D0375E">
      <w:pPr>
        <w:rPr>
          <w:iCs/>
          <w:lang w:val="en-GB"/>
        </w:rPr>
      </w:pPr>
    </w:p>
    <w:p w14:paraId="01EC4226" w14:textId="5181500C" w:rsidR="00422FBC" w:rsidRPr="00EA130D" w:rsidRDefault="00422FBC" w:rsidP="00D0375E">
      <w:pPr>
        <w:rPr>
          <w:iCs/>
          <w:lang w:val="en-GB"/>
        </w:rPr>
      </w:pPr>
    </w:p>
    <w:p w14:paraId="1D726847" w14:textId="77777777" w:rsidR="00F177E8" w:rsidRPr="00EA130D" w:rsidRDefault="00F177E8" w:rsidP="00D0375E">
      <w:pPr>
        <w:rPr>
          <w:iCs/>
          <w:lang w:val="en-GB"/>
        </w:rPr>
      </w:pPr>
    </w:p>
    <w:p w14:paraId="6588B316" w14:textId="77777777" w:rsidR="00F177E8" w:rsidRPr="00EA130D" w:rsidRDefault="00F177E8" w:rsidP="00D0375E">
      <w:pPr>
        <w:rPr>
          <w:iCs/>
          <w:lang w:val="en-GB"/>
        </w:rPr>
      </w:pPr>
    </w:p>
    <w:p w14:paraId="089626F3" w14:textId="41050830" w:rsidR="00F177E8" w:rsidRPr="00EA130D" w:rsidRDefault="009929EA" w:rsidP="00D0375E">
      <w:pPr>
        <w:rPr>
          <w:iCs/>
          <w:lang w:val="en-GB"/>
        </w:rPr>
      </w:pPr>
      <w:r w:rsidRPr="00EA130D">
        <w:rPr>
          <w:noProof/>
          <w:lang w:val="en-GB"/>
        </w:rPr>
        <mc:AlternateContent>
          <mc:Choice Requires="wps">
            <w:drawing>
              <wp:anchor distT="0" distB="0" distL="114300" distR="114300" simplePos="0" relativeHeight="251658244" behindDoc="0" locked="0" layoutInCell="1" allowOverlap="1" wp14:anchorId="04EFEF92" wp14:editId="680C4FBA">
                <wp:simplePos x="0" y="0"/>
                <wp:positionH relativeFrom="column">
                  <wp:posOffset>987871</wp:posOffset>
                </wp:positionH>
                <wp:positionV relativeFrom="paragraph">
                  <wp:posOffset>136772</wp:posOffset>
                </wp:positionV>
                <wp:extent cx="34448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501E7295" w14:textId="2AD65BF0" w:rsidR="00112A15" w:rsidRPr="002A0B89" w:rsidRDefault="00112A15" w:rsidP="00112A15">
                            <w:pPr>
                              <w:pStyle w:val="Beschriftung"/>
                              <w:rPr>
                                <w:noProof/>
                                <w:szCs w:val="22"/>
                              </w:rPr>
                            </w:pPr>
                            <w:r>
                              <w:t xml:space="preserve">Figure </w:t>
                            </w:r>
                            <w:r w:rsidR="000E2095">
                              <w:t>11</w:t>
                            </w:r>
                            <w:r>
                              <w:fldChar w:fldCharType="begin"/>
                            </w:r>
                            <w:r>
                              <w:instrText>SEQ Figure \* ARABIC</w:instrText>
                            </w:r>
                            <w:r>
                              <w:fldChar w:fldCharType="separate"/>
                            </w:r>
                            <w:r>
                              <w:fldChar w:fldCharType="end"/>
                            </w:r>
                            <w:r>
                              <w:rPr>
                                <w:lang w:val="de-DE"/>
                              </w:rPr>
                              <w:t>: Simulator-UML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FEF92" id="Text Box 1" o:spid="_x0000_s1030" type="#_x0000_t202" style="position:absolute;margin-left:77.8pt;margin-top:10.75pt;width:271.2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acGwIAAD8EAAAOAAAAZHJzL2Uyb0RvYy54bWysU8Fu2zAMvQ/YPwi6L07atC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" stroked="f">
                <v:textbox style="mso-fit-shape-to-text:t" inset="0,0,0,0">
                  <w:txbxContent>
                    <w:p w14:paraId="501E7295" w14:textId="2AD65BF0" w:rsidR="00112A15" w:rsidRPr="002A0B89" w:rsidRDefault="00112A15" w:rsidP="00112A15">
                      <w:pPr>
                        <w:pStyle w:val="Beschriftung"/>
                        <w:rPr>
                          <w:noProof/>
                          <w:szCs w:val="22"/>
                        </w:rPr>
                      </w:pPr>
                      <w:r>
                        <w:t xml:space="preserve">Figure </w:t>
                      </w:r>
                      <w:r w:rsidR="000E2095">
                        <w:t>11</w:t>
                      </w:r>
                      <w:r>
                        <w:fldChar w:fldCharType="begin"/>
                      </w:r>
                      <w:r>
                        <w:instrText>SEQ Figure \* ARABIC</w:instrText>
                      </w:r>
                      <w:r>
                        <w:fldChar w:fldCharType="separate"/>
                      </w:r>
                      <w:r>
                        <w:fldChar w:fldCharType="end"/>
                      </w:r>
                      <w:r>
                        <w:rPr>
                          <w:lang w:val="de-DE"/>
                        </w:rPr>
                        <w:t>: Simulator-UML</w:t>
                      </w:r>
                    </w:p>
                  </w:txbxContent>
                </v:textbox>
                <w10:wrap type="square"/>
              </v:shape>
            </w:pict>
          </mc:Fallback>
        </mc:AlternateContent>
      </w:r>
    </w:p>
    <w:p w14:paraId="37F66026" w14:textId="1B42E93B" w:rsidR="00F177E8" w:rsidRPr="00EA130D" w:rsidRDefault="00F177E8" w:rsidP="00D0375E">
      <w:pPr>
        <w:rPr>
          <w:iCs/>
          <w:lang w:val="en-GB"/>
        </w:rPr>
      </w:pPr>
    </w:p>
    <w:p w14:paraId="0F033E1F" w14:textId="77777777" w:rsidR="00F177E8" w:rsidRPr="00EA130D" w:rsidRDefault="00F177E8" w:rsidP="00D0375E">
      <w:pPr>
        <w:rPr>
          <w:iCs/>
          <w:lang w:val="en-GB"/>
        </w:rPr>
      </w:pPr>
    </w:p>
    <w:p w14:paraId="1CD3D66B" w14:textId="353A2DC3" w:rsidR="00F177E8" w:rsidRPr="00EA130D" w:rsidRDefault="00B97F8D" w:rsidP="00112A15">
      <w:pPr>
        <w:jc w:val="both"/>
        <w:rPr>
          <w:iCs/>
          <w:lang w:val="en-GB"/>
        </w:rPr>
      </w:pPr>
      <w:r w:rsidRPr="00EA130D">
        <w:rPr>
          <w:iCs/>
          <w:lang w:val="en-GB"/>
        </w:rPr>
        <w:t>The HttpResponses are implemented in the API Client</w:t>
      </w:r>
      <w:r w:rsidR="00183F72" w:rsidRPr="00EA130D">
        <w:rPr>
          <w:iCs/>
          <w:lang w:val="en-GB"/>
        </w:rPr>
        <w:t>, which</w:t>
      </w:r>
      <w:r w:rsidRPr="00EA130D">
        <w:rPr>
          <w:iCs/>
          <w:lang w:val="en-GB"/>
        </w:rPr>
        <w:t xml:space="preserve"> are based on the CRUD commands implemented in the RestController.</w:t>
      </w:r>
      <w:r w:rsidR="00AF43B2" w:rsidRPr="00EA130D">
        <w:rPr>
          <w:iCs/>
          <w:lang w:val="en-GB"/>
        </w:rPr>
        <w:t xml:space="preserve"> </w:t>
      </w:r>
      <w:r w:rsidR="00112A15" w:rsidRPr="00EA130D">
        <w:rPr>
          <w:iCs/>
          <w:lang w:val="en-GB"/>
        </w:rPr>
        <w:t>Unit tests for the simulator are implemented in the "SimulatorTests" class.</w:t>
      </w:r>
    </w:p>
    <w:p w14:paraId="651F3687" w14:textId="77777777" w:rsidR="00B97F8D" w:rsidRPr="00EA130D" w:rsidRDefault="00B97F8D" w:rsidP="00D0375E">
      <w:pPr>
        <w:rPr>
          <w:iCs/>
          <w:lang w:val="en-GB"/>
        </w:rPr>
      </w:pPr>
    </w:p>
    <w:p w14:paraId="5FB26ABE" w14:textId="09C3173C" w:rsidR="00D0375E" w:rsidRPr="00EA130D" w:rsidRDefault="00D0375E" w:rsidP="00D0375E">
      <w:pPr>
        <w:rPr>
          <w:lang w:val="en-GB"/>
        </w:rPr>
      </w:pPr>
      <w:r w:rsidRPr="00EA130D">
        <w:rPr>
          <w:lang w:val="en-GB"/>
        </w:rPr>
        <w:t>Design patterns used</w:t>
      </w:r>
      <w:r w:rsidR="00E3219D" w:rsidRPr="00EA130D">
        <w:rPr>
          <w:iCs/>
          <w:lang w:val="en-GB"/>
        </w:rPr>
        <w:t>:</w:t>
      </w:r>
      <w:r w:rsidRPr="00EA130D">
        <w:rPr>
          <w:lang w:val="en-GB"/>
        </w:rPr>
        <w:t xml:space="preserve"> Model-View-Controller</w:t>
      </w:r>
    </w:p>
    <w:p w14:paraId="7163538C" w14:textId="77777777" w:rsidR="00754C6C" w:rsidRPr="00EA130D" w:rsidRDefault="00754C6C" w:rsidP="00D0375E">
      <w:pPr>
        <w:rPr>
          <w:i/>
          <w:lang w:val="en-GB"/>
        </w:rPr>
      </w:pPr>
    </w:p>
    <w:p w14:paraId="737FBF53" w14:textId="77777777" w:rsidR="00D0375E" w:rsidRPr="00EA130D" w:rsidRDefault="00D0375E" w:rsidP="00F02A2D">
      <w:pPr>
        <w:pStyle w:val="berschrift1"/>
        <w:rPr>
          <w:lang w:val="en-GB"/>
        </w:rPr>
      </w:pPr>
      <w:bookmarkStart w:id="20" w:name="_Toc126955661"/>
      <w:bookmarkStart w:id="21" w:name="_Toc126962052"/>
      <w:r w:rsidRPr="00EA130D">
        <w:rPr>
          <w:lang w:val="en-GB"/>
        </w:rPr>
        <w:lastRenderedPageBreak/>
        <w:t>Important Design Decisions</w:t>
      </w:r>
      <w:bookmarkEnd w:id="20"/>
      <w:bookmarkEnd w:id="21"/>
    </w:p>
    <w:p w14:paraId="380935AC" w14:textId="704FD797" w:rsidR="00D0375E" w:rsidRPr="00EA130D" w:rsidRDefault="00D0375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Decision:</w:t>
      </w:r>
      <w:r w:rsidR="00475086" w:rsidRPr="00EA130D">
        <w:rPr>
          <w:iCs/>
          <w:lang w:val="en-GB"/>
        </w:rPr>
        <w:t xml:space="preserve"> </w:t>
      </w:r>
      <w:r w:rsidR="008E3413" w:rsidRPr="00EA130D">
        <w:rPr>
          <w:iCs/>
          <w:lang w:val="en-GB"/>
        </w:rPr>
        <w:t>Database</w:t>
      </w:r>
      <w:r w:rsidR="00552AC3" w:rsidRPr="00EA130D">
        <w:rPr>
          <w:iCs/>
          <w:lang w:val="en-GB"/>
        </w:rPr>
        <w:t xml:space="preserve"> MySQL</w:t>
      </w:r>
    </w:p>
    <w:p w14:paraId="545CD40F" w14:textId="63EA811C" w:rsidR="00D0375E" w:rsidRPr="00EA130D" w:rsidRDefault="00D0375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 xml:space="preserve">Reason: </w:t>
      </w:r>
      <w:r w:rsidR="00552AC3" w:rsidRPr="00EA130D">
        <w:rPr>
          <w:iCs/>
          <w:lang w:val="en-GB"/>
        </w:rPr>
        <w:t>good implementation in JAVA</w:t>
      </w:r>
      <w:r w:rsidR="00181580" w:rsidRPr="00EA130D">
        <w:rPr>
          <w:iCs/>
          <w:lang w:val="en-GB"/>
        </w:rPr>
        <w:t>,</w:t>
      </w:r>
      <w:r w:rsidR="00552AC3" w:rsidRPr="00EA130D">
        <w:rPr>
          <w:iCs/>
          <w:lang w:val="en-GB"/>
        </w:rPr>
        <w:t xml:space="preserve"> Maven</w:t>
      </w:r>
      <w:r w:rsidR="00734515" w:rsidRPr="00EA130D">
        <w:rPr>
          <w:iCs/>
          <w:lang w:val="en-GB"/>
        </w:rPr>
        <w:t xml:space="preserve"> and Hibernate Framework</w:t>
      </w:r>
    </w:p>
    <w:p w14:paraId="084035B8" w14:textId="47D3EDCC" w:rsidR="00D0375E" w:rsidRPr="00EA130D" w:rsidRDefault="00D0375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Considered Alternatives:</w:t>
      </w:r>
      <w:r w:rsidR="00734515" w:rsidRPr="00EA130D">
        <w:rPr>
          <w:iCs/>
          <w:lang w:val="en-GB"/>
        </w:rPr>
        <w:t xml:space="preserve"> </w:t>
      </w:r>
      <w:r w:rsidR="00733777" w:rsidRPr="00EA130D">
        <w:rPr>
          <w:iCs/>
          <w:lang w:val="en-GB"/>
        </w:rPr>
        <w:t>PostgreSQL</w:t>
      </w:r>
    </w:p>
    <w:p w14:paraId="22598766" w14:textId="5686DF47" w:rsidR="00D0375E" w:rsidRPr="00EA130D" w:rsidRDefault="00D0375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 xml:space="preserve">Assumptions: </w:t>
      </w:r>
      <w:r w:rsidR="00F91573" w:rsidRPr="00EA130D">
        <w:rPr>
          <w:iCs/>
          <w:lang w:val="en-GB"/>
        </w:rPr>
        <w:t>AWS Platform</w:t>
      </w:r>
      <w:r w:rsidR="007C54C5" w:rsidRPr="00EA130D">
        <w:rPr>
          <w:iCs/>
          <w:lang w:val="en-GB"/>
        </w:rPr>
        <w:t>, Integration Complexity</w:t>
      </w:r>
    </w:p>
    <w:p w14:paraId="28D28842" w14:textId="7CA1AED2" w:rsidR="00475086" w:rsidRPr="00EA130D" w:rsidRDefault="00D0375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Effect:</w:t>
      </w:r>
      <w:r w:rsidR="001B63A2" w:rsidRPr="00EA130D">
        <w:rPr>
          <w:iCs/>
          <w:lang w:val="en-GB"/>
        </w:rPr>
        <w:t xml:space="preserve"> </w:t>
      </w:r>
      <w:r w:rsidR="00DE4E72" w:rsidRPr="00EA130D">
        <w:rPr>
          <w:iCs/>
          <w:lang w:val="en-GB"/>
        </w:rPr>
        <w:t>good portability</w:t>
      </w:r>
      <w:r w:rsidR="009C6031" w:rsidRPr="00EA130D">
        <w:rPr>
          <w:iCs/>
          <w:lang w:val="en-GB"/>
        </w:rPr>
        <w:t xml:space="preserve"> to other </w:t>
      </w:r>
      <w:r w:rsidR="00640856" w:rsidRPr="00EA130D">
        <w:rPr>
          <w:iCs/>
          <w:lang w:val="en-GB"/>
        </w:rPr>
        <w:t>DBMS</w:t>
      </w:r>
      <w:r w:rsidR="008F0A67" w:rsidRPr="00EA130D">
        <w:rPr>
          <w:iCs/>
          <w:lang w:val="en-GB"/>
        </w:rPr>
        <w:t>, free licence open source</w:t>
      </w:r>
    </w:p>
    <w:p w14:paraId="004CA5AA" w14:textId="799C6CED" w:rsidR="00475086" w:rsidRPr="00EA130D" w:rsidRDefault="00D0207E" w:rsidP="00D0375E">
      <w:pPr>
        <w:pBdr>
          <w:top w:val="single" w:sz="4" w:space="1" w:color="auto"/>
          <w:left w:val="single" w:sz="4" w:space="4" w:color="auto"/>
          <w:bottom w:val="single" w:sz="4" w:space="1" w:color="auto"/>
          <w:right w:val="single" w:sz="4" w:space="4" w:color="auto"/>
        </w:pBdr>
        <w:rPr>
          <w:iCs/>
          <w:lang w:val="en-GB"/>
        </w:rPr>
      </w:pPr>
      <w:r w:rsidRPr="00EA130D">
        <w:rPr>
          <w:iCs/>
          <w:lang w:val="en-GB"/>
        </w:rPr>
        <w:t>--------------------------------------------------------------------------------------------------------------------------------</w:t>
      </w:r>
    </w:p>
    <w:p w14:paraId="6002245F" w14:textId="7B1934FB"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Decision:</w:t>
      </w:r>
      <w:r w:rsidR="00723BB7" w:rsidRPr="00EA130D">
        <w:rPr>
          <w:iCs/>
          <w:lang w:val="en-GB"/>
        </w:rPr>
        <w:t xml:space="preserve"> </w:t>
      </w:r>
      <w:r w:rsidR="008F2B78" w:rsidRPr="00EA130D">
        <w:rPr>
          <w:iCs/>
          <w:lang w:val="en-GB"/>
        </w:rPr>
        <w:t>Hibernate Framework</w:t>
      </w:r>
    </w:p>
    <w:p w14:paraId="4D3A3939" w14:textId="0D44ACFD"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 xml:space="preserve">Reason: </w:t>
      </w:r>
      <w:r w:rsidR="00BB1758" w:rsidRPr="00EA130D">
        <w:rPr>
          <w:iCs/>
          <w:lang w:val="en-GB"/>
        </w:rPr>
        <w:t xml:space="preserve">automated </w:t>
      </w:r>
      <w:r w:rsidR="004E0AF9" w:rsidRPr="00EA130D">
        <w:rPr>
          <w:iCs/>
          <w:lang w:val="en-GB"/>
        </w:rPr>
        <w:t>CRUD operations</w:t>
      </w:r>
    </w:p>
    <w:p w14:paraId="4DB20FBB" w14:textId="4AEAB683"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Considered Alternatives:</w:t>
      </w:r>
      <w:r w:rsidR="008B3B04" w:rsidRPr="00EA130D">
        <w:rPr>
          <w:iCs/>
          <w:lang w:val="en-GB"/>
        </w:rPr>
        <w:t xml:space="preserve"> </w:t>
      </w:r>
      <w:r w:rsidR="002E1CC3" w:rsidRPr="00EA130D">
        <w:rPr>
          <w:iCs/>
          <w:lang w:val="en-GB"/>
        </w:rPr>
        <w:t>JDBC</w:t>
      </w:r>
    </w:p>
    <w:p w14:paraId="43125279" w14:textId="15A9F14F"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Assumptions:</w:t>
      </w:r>
      <w:r w:rsidR="002E78E5" w:rsidRPr="00EA130D">
        <w:rPr>
          <w:iCs/>
          <w:lang w:val="en-GB"/>
        </w:rPr>
        <w:t xml:space="preserve"> automated generation </w:t>
      </w:r>
      <w:r w:rsidR="002C4CB7" w:rsidRPr="00EA130D">
        <w:rPr>
          <w:iCs/>
          <w:lang w:val="en-GB"/>
        </w:rPr>
        <w:t xml:space="preserve">of DB Scheme </w:t>
      </w:r>
      <w:r w:rsidR="002F0016" w:rsidRPr="00EA130D">
        <w:rPr>
          <w:iCs/>
          <w:lang w:val="en-GB"/>
        </w:rPr>
        <w:t>when</w:t>
      </w:r>
      <w:r w:rsidR="00146DFE" w:rsidRPr="00EA130D">
        <w:rPr>
          <w:iCs/>
          <w:lang w:val="en-GB"/>
        </w:rPr>
        <w:t xml:space="preserve"> relations are properly defined</w:t>
      </w:r>
      <w:r w:rsidR="002E78E5" w:rsidRPr="00EA130D">
        <w:rPr>
          <w:iCs/>
          <w:lang w:val="en-GB"/>
        </w:rPr>
        <w:t xml:space="preserve"> </w:t>
      </w:r>
      <w:r w:rsidRPr="00EA130D">
        <w:rPr>
          <w:iCs/>
          <w:lang w:val="en-GB"/>
        </w:rPr>
        <w:t xml:space="preserve"> </w:t>
      </w:r>
    </w:p>
    <w:p w14:paraId="30F2C81F" w14:textId="62E718E6"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Effect:</w:t>
      </w:r>
      <w:r w:rsidR="00540112" w:rsidRPr="00EA130D">
        <w:rPr>
          <w:iCs/>
          <w:lang w:val="en-GB"/>
        </w:rPr>
        <w:t xml:space="preserve"> faster migration to different </w:t>
      </w:r>
      <w:r w:rsidR="00BA4178" w:rsidRPr="00EA130D">
        <w:rPr>
          <w:iCs/>
          <w:lang w:val="en-GB"/>
        </w:rPr>
        <w:t>hosting/DBMS</w:t>
      </w:r>
    </w:p>
    <w:p w14:paraId="380B9C1B" w14:textId="77777777" w:rsidR="00D0207E" w:rsidRPr="00EA130D" w:rsidRDefault="00D0207E" w:rsidP="00D0207E">
      <w:pPr>
        <w:pBdr>
          <w:top w:val="single" w:sz="4" w:space="1" w:color="auto"/>
          <w:left w:val="single" w:sz="4" w:space="4" w:color="auto"/>
          <w:bottom w:val="single" w:sz="4" w:space="1" w:color="auto"/>
          <w:right w:val="single" w:sz="4" w:space="4" w:color="auto"/>
        </w:pBdr>
        <w:rPr>
          <w:iCs/>
          <w:lang w:val="en-GB"/>
        </w:rPr>
      </w:pPr>
      <w:r w:rsidRPr="00EA130D">
        <w:rPr>
          <w:iCs/>
          <w:lang w:val="en-GB"/>
        </w:rPr>
        <w:t>--------------------------------------------------------------------------------------------------------------------------------</w:t>
      </w:r>
    </w:p>
    <w:p w14:paraId="416EC277" w14:textId="78DC73AC"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Decision:</w:t>
      </w:r>
      <w:r w:rsidR="00BA4178" w:rsidRPr="00EA130D">
        <w:rPr>
          <w:iCs/>
          <w:lang w:val="en-GB"/>
        </w:rPr>
        <w:t xml:space="preserve"> </w:t>
      </w:r>
      <w:r w:rsidR="000D3460" w:rsidRPr="00EA130D">
        <w:rPr>
          <w:iCs/>
          <w:lang w:val="en-GB"/>
        </w:rPr>
        <w:t>Spring</w:t>
      </w:r>
      <w:r w:rsidR="00C42711" w:rsidRPr="00EA130D">
        <w:rPr>
          <w:iCs/>
          <w:lang w:val="en-GB"/>
        </w:rPr>
        <w:t xml:space="preserve"> Framework</w:t>
      </w:r>
    </w:p>
    <w:p w14:paraId="51271849" w14:textId="5750032C"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 xml:space="preserve">Reason: </w:t>
      </w:r>
      <w:r w:rsidR="00606092" w:rsidRPr="00EA130D">
        <w:rPr>
          <w:iCs/>
          <w:lang w:val="en-GB"/>
        </w:rPr>
        <w:t>automated JSON generation</w:t>
      </w:r>
    </w:p>
    <w:p w14:paraId="63DB862E" w14:textId="14380472"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Considered Alternatives:</w:t>
      </w:r>
      <w:r w:rsidR="00606092" w:rsidRPr="00EA130D">
        <w:rPr>
          <w:iCs/>
          <w:lang w:val="en-GB"/>
        </w:rPr>
        <w:t xml:space="preserve"> </w:t>
      </w:r>
      <w:r w:rsidR="006C6B99" w:rsidRPr="00EA130D">
        <w:rPr>
          <w:iCs/>
          <w:lang w:val="en-GB"/>
        </w:rPr>
        <w:t>manual</w:t>
      </w:r>
      <w:r w:rsidR="00BA47D1" w:rsidRPr="00EA130D">
        <w:rPr>
          <w:iCs/>
          <w:lang w:val="en-GB"/>
        </w:rPr>
        <w:t xml:space="preserve"> Data transfer processing</w:t>
      </w:r>
      <w:r w:rsidR="006C6B99" w:rsidRPr="00EA130D">
        <w:rPr>
          <w:iCs/>
          <w:lang w:val="en-GB"/>
        </w:rPr>
        <w:t xml:space="preserve"> </w:t>
      </w:r>
    </w:p>
    <w:p w14:paraId="77B76E7F" w14:textId="673DD4D1"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 xml:space="preserve">Assumptions: </w:t>
      </w:r>
      <w:r w:rsidR="00BA0A0B" w:rsidRPr="00EA130D">
        <w:rPr>
          <w:iCs/>
          <w:lang w:val="en-GB"/>
        </w:rPr>
        <w:t>easily extensible</w:t>
      </w:r>
    </w:p>
    <w:p w14:paraId="5316EB88" w14:textId="79524E4C" w:rsidR="00475086" w:rsidRPr="00EA130D" w:rsidRDefault="00475086" w:rsidP="00475086">
      <w:pPr>
        <w:pBdr>
          <w:top w:val="single" w:sz="4" w:space="1" w:color="auto"/>
          <w:left w:val="single" w:sz="4" w:space="4" w:color="auto"/>
          <w:bottom w:val="single" w:sz="4" w:space="1" w:color="auto"/>
          <w:right w:val="single" w:sz="4" w:space="4" w:color="auto"/>
        </w:pBdr>
        <w:rPr>
          <w:iCs/>
          <w:lang w:val="en-GB"/>
        </w:rPr>
      </w:pPr>
      <w:r w:rsidRPr="00EA130D">
        <w:rPr>
          <w:iCs/>
          <w:lang w:val="en-GB"/>
        </w:rPr>
        <w:t>Effect:</w:t>
      </w:r>
      <w:r w:rsidR="00BA0A0B" w:rsidRPr="00EA130D">
        <w:rPr>
          <w:iCs/>
          <w:lang w:val="en-GB"/>
        </w:rPr>
        <w:t xml:space="preserve"> </w:t>
      </w:r>
      <w:r w:rsidR="00843929" w:rsidRPr="00EA130D">
        <w:rPr>
          <w:iCs/>
          <w:lang w:val="en-GB"/>
        </w:rPr>
        <w:t>more init</w:t>
      </w:r>
      <w:r w:rsidR="00E80EAA" w:rsidRPr="00EA130D">
        <w:rPr>
          <w:iCs/>
          <w:lang w:val="en-GB"/>
        </w:rPr>
        <w:t>ial workload but</w:t>
      </w:r>
      <w:r w:rsidR="00736406" w:rsidRPr="00EA130D">
        <w:rPr>
          <w:iCs/>
          <w:lang w:val="en-GB"/>
        </w:rPr>
        <w:t xml:space="preserve"> when configured </w:t>
      </w:r>
      <w:r w:rsidR="00D0207E" w:rsidRPr="00EA130D">
        <w:rPr>
          <w:iCs/>
          <w:lang w:val="en-GB"/>
        </w:rPr>
        <w:t>easily extended</w:t>
      </w:r>
    </w:p>
    <w:p w14:paraId="657BC025" w14:textId="6BB746B1" w:rsidR="00D0375E" w:rsidRPr="00EA130D" w:rsidRDefault="00D0375E" w:rsidP="00F02A2D">
      <w:pPr>
        <w:pStyle w:val="berschrift1"/>
        <w:rPr>
          <w:lang w:val="en-GB"/>
        </w:rPr>
      </w:pPr>
      <w:bookmarkStart w:id="22" w:name="_Toc126955662"/>
      <w:bookmarkStart w:id="23" w:name="_Toc126962053"/>
      <w:r w:rsidRPr="00EA130D">
        <w:rPr>
          <w:lang w:val="en-GB"/>
        </w:rPr>
        <w:t>Implementation</w:t>
      </w:r>
      <w:bookmarkEnd w:id="22"/>
      <w:bookmarkEnd w:id="23"/>
    </w:p>
    <w:p w14:paraId="0D460810" w14:textId="013B25ED" w:rsidR="007E2736" w:rsidRPr="00EA130D" w:rsidRDefault="007E2736" w:rsidP="00B74719">
      <w:pPr>
        <w:jc w:val="both"/>
        <w:rPr>
          <w:iCs/>
          <w:lang w:val="en-GB"/>
        </w:rPr>
      </w:pPr>
      <w:r w:rsidRPr="00EA130D">
        <w:rPr>
          <w:iCs/>
          <w:lang w:val="en-GB"/>
        </w:rPr>
        <w:t xml:space="preserve">Since the requirement was a REST API we used </w:t>
      </w:r>
      <w:r w:rsidR="00790497" w:rsidRPr="00EA130D">
        <w:rPr>
          <w:iCs/>
          <w:lang w:val="en-GB"/>
        </w:rPr>
        <w:t>the java spring</w:t>
      </w:r>
      <w:r w:rsidR="006E3173" w:rsidRPr="00EA130D">
        <w:rPr>
          <w:iCs/>
          <w:lang w:val="en-GB"/>
        </w:rPr>
        <w:t>,</w:t>
      </w:r>
      <w:r w:rsidR="0086377B" w:rsidRPr="00EA130D">
        <w:rPr>
          <w:iCs/>
          <w:lang w:val="en-GB"/>
        </w:rPr>
        <w:t xml:space="preserve"> hibernate,</w:t>
      </w:r>
      <w:r w:rsidR="006E3173" w:rsidRPr="00EA130D">
        <w:rPr>
          <w:iCs/>
          <w:lang w:val="en-GB"/>
        </w:rPr>
        <w:t xml:space="preserve"> </w:t>
      </w:r>
      <w:r w:rsidR="00DE30A4" w:rsidRPr="00EA130D">
        <w:rPr>
          <w:iCs/>
          <w:lang w:val="en-GB"/>
        </w:rPr>
        <w:t>JS</w:t>
      </w:r>
      <w:r w:rsidR="007A0F71" w:rsidRPr="00EA130D">
        <w:rPr>
          <w:iCs/>
          <w:lang w:val="en-GB"/>
        </w:rPr>
        <w:t>ON</w:t>
      </w:r>
      <w:r w:rsidR="006E3173" w:rsidRPr="00EA130D">
        <w:rPr>
          <w:iCs/>
          <w:lang w:val="en-GB"/>
        </w:rPr>
        <w:t>,</w:t>
      </w:r>
      <w:r w:rsidR="00790497" w:rsidRPr="00EA130D">
        <w:rPr>
          <w:iCs/>
          <w:lang w:val="en-GB"/>
        </w:rPr>
        <w:t xml:space="preserve"> </w:t>
      </w:r>
      <w:r w:rsidR="00DE30A4" w:rsidRPr="00EA130D">
        <w:rPr>
          <w:iCs/>
          <w:lang w:val="en-GB"/>
        </w:rPr>
        <w:t>M</w:t>
      </w:r>
      <w:r w:rsidR="0086377B" w:rsidRPr="00EA130D">
        <w:rPr>
          <w:iCs/>
          <w:lang w:val="en-GB"/>
        </w:rPr>
        <w:t>y</w:t>
      </w:r>
      <w:r w:rsidR="00DE30A4" w:rsidRPr="00EA130D">
        <w:rPr>
          <w:iCs/>
          <w:lang w:val="en-GB"/>
        </w:rPr>
        <w:t>SQL</w:t>
      </w:r>
      <w:r w:rsidR="00733BAD" w:rsidRPr="00EA130D">
        <w:rPr>
          <w:iCs/>
          <w:lang w:val="en-GB"/>
        </w:rPr>
        <w:t>,</w:t>
      </w:r>
      <w:r w:rsidR="0086377B" w:rsidRPr="00EA130D">
        <w:rPr>
          <w:iCs/>
          <w:lang w:val="en-GB"/>
        </w:rPr>
        <w:t xml:space="preserve"> </w:t>
      </w:r>
      <w:r w:rsidR="00DE30A4" w:rsidRPr="00EA130D">
        <w:rPr>
          <w:iCs/>
          <w:lang w:val="en-GB"/>
        </w:rPr>
        <w:t>JU</w:t>
      </w:r>
      <w:r w:rsidR="00CB69FB" w:rsidRPr="00EA130D">
        <w:rPr>
          <w:iCs/>
          <w:lang w:val="en-GB"/>
        </w:rPr>
        <w:t>nit</w:t>
      </w:r>
      <w:r w:rsidR="00733BAD" w:rsidRPr="00EA130D">
        <w:rPr>
          <w:iCs/>
          <w:lang w:val="en-GB"/>
        </w:rPr>
        <w:t xml:space="preserve">, </w:t>
      </w:r>
      <w:r w:rsidR="00DE30A4" w:rsidRPr="00EA130D">
        <w:rPr>
          <w:iCs/>
          <w:lang w:val="en-GB"/>
        </w:rPr>
        <w:t>M</w:t>
      </w:r>
      <w:r w:rsidR="00733BAD" w:rsidRPr="00EA130D">
        <w:rPr>
          <w:iCs/>
          <w:lang w:val="en-GB"/>
        </w:rPr>
        <w:t>ockito</w:t>
      </w:r>
      <w:r w:rsidR="00CB69FB" w:rsidRPr="00EA130D">
        <w:rPr>
          <w:iCs/>
          <w:lang w:val="en-GB"/>
        </w:rPr>
        <w:t xml:space="preserve"> and some more frameworks/plugins. </w:t>
      </w:r>
      <w:r w:rsidR="00577C2B" w:rsidRPr="00EA130D">
        <w:rPr>
          <w:iCs/>
          <w:lang w:val="en-GB"/>
        </w:rPr>
        <w:t>See</w:t>
      </w:r>
      <w:r w:rsidR="00733BAD" w:rsidRPr="00EA130D">
        <w:rPr>
          <w:iCs/>
          <w:lang w:val="en-GB"/>
        </w:rPr>
        <w:t xml:space="preserve"> the generated (parent) pom.xml or the corresponding pom.xml of the modules for more details. We structured our project in </w:t>
      </w:r>
      <w:r w:rsidR="004A0EBA" w:rsidRPr="00EA130D">
        <w:rPr>
          <w:iCs/>
          <w:lang w:val="en-GB"/>
        </w:rPr>
        <w:t>four modules:</w:t>
      </w:r>
    </w:p>
    <w:p w14:paraId="0518FB1B" w14:textId="6F357DF3" w:rsidR="00F62A59" w:rsidRPr="00EA130D" w:rsidRDefault="00F62A59" w:rsidP="00B74719">
      <w:pPr>
        <w:pStyle w:val="Listenabsatz"/>
        <w:numPr>
          <w:ilvl w:val="0"/>
          <w:numId w:val="27"/>
        </w:numPr>
        <w:jc w:val="both"/>
        <w:rPr>
          <w:iCs/>
          <w:lang w:val="en-GB"/>
        </w:rPr>
      </w:pPr>
      <w:r w:rsidRPr="00EA130D">
        <w:rPr>
          <w:iCs/>
          <w:lang w:val="en-GB"/>
        </w:rPr>
        <w:t xml:space="preserve">Client: </w:t>
      </w:r>
      <w:r w:rsidR="00235565" w:rsidRPr="00EA130D">
        <w:rPr>
          <w:iCs/>
          <w:lang w:val="en-GB"/>
        </w:rPr>
        <w:t>GUI</w:t>
      </w:r>
    </w:p>
    <w:p w14:paraId="5B419ACB" w14:textId="409EEB69" w:rsidR="00F62A59" w:rsidRPr="00EA130D" w:rsidRDefault="00235565" w:rsidP="00B74719">
      <w:pPr>
        <w:pStyle w:val="Listenabsatz"/>
        <w:numPr>
          <w:ilvl w:val="0"/>
          <w:numId w:val="27"/>
        </w:numPr>
        <w:jc w:val="both"/>
        <w:rPr>
          <w:iCs/>
          <w:lang w:val="en-GB"/>
        </w:rPr>
      </w:pPr>
      <w:r w:rsidRPr="00EA130D">
        <w:rPr>
          <w:iCs/>
          <w:lang w:val="en-GB"/>
        </w:rPr>
        <w:t>Server: JSON REST API</w:t>
      </w:r>
    </w:p>
    <w:p w14:paraId="17D89AA5" w14:textId="198CB2CD" w:rsidR="00235565" w:rsidRPr="00EA130D" w:rsidRDefault="00235565" w:rsidP="00B74719">
      <w:pPr>
        <w:pStyle w:val="Listenabsatz"/>
        <w:numPr>
          <w:ilvl w:val="0"/>
          <w:numId w:val="27"/>
        </w:numPr>
        <w:jc w:val="both"/>
        <w:rPr>
          <w:iCs/>
          <w:lang w:val="en-GB"/>
        </w:rPr>
      </w:pPr>
      <w:r w:rsidRPr="00EA130D">
        <w:rPr>
          <w:iCs/>
          <w:lang w:val="en-GB"/>
        </w:rPr>
        <w:t>Simulator: Used mostly for testing</w:t>
      </w:r>
    </w:p>
    <w:p w14:paraId="5389E591" w14:textId="53A31FEF" w:rsidR="003516AB" w:rsidRPr="00EA130D" w:rsidRDefault="003516AB" w:rsidP="00B74719">
      <w:pPr>
        <w:pStyle w:val="Listenabsatz"/>
        <w:numPr>
          <w:ilvl w:val="0"/>
          <w:numId w:val="27"/>
        </w:numPr>
        <w:jc w:val="both"/>
        <w:rPr>
          <w:iCs/>
          <w:lang w:val="en-GB"/>
        </w:rPr>
      </w:pPr>
      <w:r w:rsidRPr="00EA130D">
        <w:rPr>
          <w:iCs/>
          <w:lang w:val="en-GB"/>
        </w:rPr>
        <w:t xml:space="preserve">Hasher: password generation for sprint security, we set rules for all allowed, but a security version with authentication for the rest </w:t>
      </w:r>
      <w:r w:rsidR="00DE30A4" w:rsidRPr="00EA130D">
        <w:rPr>
          <w:iCs/>
          <w:lang w:val="en-GB"/>
        </w:rPr>
        <w:t>API</w:t>
      </w:r>
      <w:r w:rsidRPr="00EA130D">
        <w:rPr>
          <w:iCs/>
          <w:lang w:val="en-GB"/>
        </w:rPr>
        <w:t xml:space="preserve"> is easily implemented</w:t>
      </w:r>
    </w:p>
    <w:p w14:paraId="3AFBFB98" w14:textId="07BF02B1" w:rsidR="003516AB" w:rsidRPr="00EA130D" w:rsidRDefault="009056DB" w:rsidP="00B74719">
      <w:pPr>
        <w:jc w:val="both"/>
        <w:rPr>
          <w:iCs/>
          <w:lang w:val="en-GB"/>
        </w:rPr>
      </w:pPr>
      <w:r w:rsidRPr="00EA130D">
        <w:rPr>
          <w:iCs/>
          <w:lang w:val="en-GB"/>
        </w:rPr>
        <w:t xml:space="preserve">Client and Simulator are treated as clients. We implemented an interface </w:t>
      </w:r>
      <w:r w:rsidR="002C7E4A" w:rsidRPr="00EA130D">
        <w:rPr>
          <w:iCs/>
          <w:lang w:val="en-GB"/>
        </w:rPr>
        <w:t xml:space="preserve">class and an </w:t>
      </w:r>
      <w:r w:rsidR="00DE30A4" w:rsidRPr="00EA130D">
        <w:rPr>
          <w:iCs/>
          <w:lang w:val="en-GB"/>
        </w:rPr>
        <w:t>API</w:t>
      </w:r>
      <w:r w:rsidR="002C7E4A" w:rsidRPr="00EA130D">
        <w:rPr>
          <w:iCs/>
          <w:lang w:val="en-GB"/>
        </w:rPr>
        <w:t xml:space="preserve"> client class, which together can be used to implement new </w:t>
      </w:r>
      <w:r w:rsidR="00A64FF1" w:rsidRPr="00EA130D">
        <w:rPr>
          <w:iCs/>
          <w:lang w:val="en-GB"/>
        </w:rPr>
        <w:t xml:space="preserve">clients to communicate with the server </w:t>
      </w:r>
      <w:r w:rsidR="007243D8" w:rsidRPr="00EA130D">
        <w:rPr>
          <w:iCs/>
          <w:lang w:val="en-GB"/>
        </w:rPr>
        <w:t xml:space="preserve">in an easy way. Just extend the API Client class and all communication methods </w:t>
      </w:r>
      <w:r w:rsidR="00856214" w:rsidRPr="00EA130D">
        <w:rPr>
          <w:iCs/>
          <w:lang w:val="en-GB"/>
        </w:rPr>
        <w:t xml:space="preserve">can be used with minimal parameters. </w:t>
      </w:r>
    </w:p>
    <w:p w14:paraId="1BF8DA8C" w14:textId="6F856E30" w:rsidR="00AF3466" w:rsidRPr="00EA130D" w:rsidRDefault="002A2B90" w:rsidP="00B74719">
      <w:pPr>
        <w:jc w:val="both"/>
        <w:rPr>
          <w:iCs/>
          <w:lang w:val="en-GB"/>
        </w:rPr>
      </w:pPr>
      <w:r w:rsidRPr="00EA130D">
        <w:rPr>
          <w:noProof/>
          <w:lang w:val="en-GB"/>
        </w:rPr>
        <w:lastRenderedPageBreak/>
        <mc:AlternateContent>
          <mc:Choice Requires="wps">
            <w:drawing>
              <wp:anchor distT="0" distB="0" distL="114300" distR="114300" simplePos="0" relativeHeight="251658248" behindDoc="0" locked="0" layoutInCell="1" allowOverlap="1" wp14:anchorId="6CE1241E" wp14:editId="78578722">
                <wp:simplePos x="0" y="0"/>
                <wp:positionH relativeFrom="column">
                  <wp:posOffset>-5715</wp:posOffset>
                </wp:positionH>
                <wp:positionV relativeFrom="paragraph">
                  <wp:posOffset>3048635</wp:posOffset>
                </wp:positionV>
                <wp:extent cx="59759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81625EE" w14:textId="5B7A77BF" w:rsidR="002A2B90" w:rsidRPr="009C081E" w:rsidRDefault="002A2B90" w:rsidP="002A2B90">
                            <w:pPr>
                              <w:pStyle w:val="Beschriftung"/>
                              <w:rPr>
                                <w:szCs w:val="22"/>
                                <w:lang w:val="en-GB"/>
                              </w:rPr>
                            </w:pPr>
                            <w:r>
                              <w:t xml:space="preserve">Figure </w:t>
                            </w:r>
                            <w:r w:rsidR="000E2095">
                              <w:t>12</w:t>
                            </w:r>
                            <w:fldSimple w:instr=" SEQ Figure \* ARABIC "/>
                            <w:r>
                              <w:rPr>
                                <w:lang w:val="de-DE"/>
                              </w:rPr>
                              <w:t>:</w:t>
                            </w:r>
                            <w:r>
                              <w:rPr>
                                <w:noProof/>
                                <w:lang w:val="de-DE"/>
                              </w:rPr>
                              <w:t xml:space="preserve"> Database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1241E" id="Text Box 13" o:spid="_x0000_s1031" type="#_x0000_t202" style="position:absolute;left:0;text-align:left;margin-left:-.45pt;margin-top:240.05pt;width:470.5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hGw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20/z25s5Z5J81x/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" stroked="f">
                <v:textbox style="mso-fit-shape-to-text:t" inset="0,0,0,0">
                  <w:txbxContent>
                    <w:p w14:paraId="781625EE" w14:textId="5B7A77BF" w:rsidR="002A2B90" w:rsidRPr="009C081E" w:rsidRDefault="002A2B90" w:rsidP="002A2B90">
                      <w:pPr>
                        <w:pStyle w:val="Beschriftung"/>
                        <w:rPr>
                          <w:szCs w:val="22"/>
                          <w:lang w:val="en-GB"/>
                        </w:rPr>
                      </w:pPr>
                      <w:r>
                        <w:t xml:space="preserve">Figure </w:t>
                      </w:r>
                      <w:r w:rsidR="000E2095">
                        <w:t>12</w:t>
                      </w:r>
                      <w:fldSimple w:instr=" SEQ Figure \* ARABIC "/>
                      <w:r>
                        <w:rPr>
                          <w:lang w:val="de-DE"/>
                        </w:rPr>
                        <w:t>:</w:t>
                      </w:r>
                      <w:r>
                        <w:rPr>
                          <w:noProof/>
                          <w:lang w:val="de-DE"/>
                        </w:rPr>
                        <w:t xml:space="preserve"> Database Properties</w:t>
                      </w:r>
                    </w:p>
                  </w:txbxContent>
                </v:textbox>
                <w10:wrap type="square"/>
              </v:shape>
            </w:pict>
          </mc:Fallback>
        </mc:AlternateContent>
      </w:r>
      <w:r w:rsidR="00A35BE2" w:rsidRPr="00EA130D">
        <w:rPr>
          <w:iCs/>
          <w:noProof/>
          <w:lang w:val="en-GB"/>
        </w:rPr>
        <w:drawing>
          <wp:anchor distT="0" distB="0" distL="114300" distR="114300" simplePos="0" relativeHeight="251658247" behindDoc="0" locked="0" layoutInCell="1" allowOverlap="1" wp14:anchorId="2EE5CE53" wp14:editId="4A1AB30C">
            <wp:simplePos x="0" y="0"/>
            <wp:positionH relativeFrom="margin">
              <wp:align>right</wp:align>
            </wp:positionH>
            <wp:positionV relativeFrom="paragraph">
              <wp:posOffset>707390</wp:posOffset>
            </wp:positionV>
            <wp:extent cx="5975985" cy="2284095"/>
            <wp:effectExtent l="0" t="0" r="5715" b="190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5985" cy="2284095"/>
                    </a:xfrm>
                    <a:prstGeom prst="rect">
                      <a:avLst/>
                    </a:prstGeom>
                  </pic:spPr>
                </pic:pic>
              </a:graphicData>
            </a:graphic>
          </wp:anchor>
        </w:drawing>
      </w:r>
      <w:r w:rsidR="00AF3466" w:rsidRPr="00EA130D">
        <w:rPr>
          <w:iCs/>
          <w:lang w:val="en-GB"/>
        </w:rPr>
        <w:t xml:space="preserve">As database we decided to use a </w:t>
      </w:r>
      <w:r w:rsidR="008F6494" w:rsidRPr="00EA130D">
        <w:rPr>
          <w:iCs/>
          <w:lang w:val="en-GB"/>
        </w:rPr>
        <w:t xml:space="preserve">web hosted version of </w:t>
      </w:r>
      <w:r w:rsidR="00DB3797" w:rsidRPr="00EA130D">
        <w:rPr>
          <w:iCs/>
          <w:lang w:val="en-GB"/>
        </w:rPr>
        <w:t>M</w:t>
      </w:r>
      <w:r w:rsidR="008F6494" w:rsidRPr="00EA130D">
        <w:rPr>
          <w:iCs/>
          <w:lang w:val="en-GB"/>
        </w:rPr>
        <w:t>y</w:t>
      </w:r>
      <w:r w:rsidR="00B74719" w:rsidRPr="00EA130D">
        <w:rPr>
          <w:iCs/>
          <w:lang w:val="en-GB"/>
        </w:rPr>
        <w:t>SQL</w:t>
      </w:r>
      <w:r w:rsidR="008F6494" w:rsidRPr="00EA130D">
        <w:rPr>
          <w:iCs/>
          <w:lang w:val="en-GB"/>
        </w:rPr>
        <w:t xml:space="preserve">. We use </w:t>
      </w:r>
      <w:r w:rsidR="00B74719" w:rsidRPr="00EA130D">
        <w:rPr>
          <w:iCs/>
          <w:lang w:val="en-GB"/>
        </w:rPr>
        <w:t>Amazon AWS</w:t>
      </w:r>
      <w:r w:rsidR="008F6494" w:rsidRPr="00EA130D">
        <w:rPr>
          <w:iCs/>
          <w:lang w:val="en-GB"/>
        </w:rPr>
        <w:t xml:space="preserve"> free version</w:t>
      </w:r>
      <w:r w:rsidR="00CB7FB1" w:rsidRPr="00EA130D">
        <w:rPr>
          <w:iCs/>
          <w:lang w:val="en-GB"/>
        </w:rPr>
        <w:t xml:space="preserve"> to </w:t>
      </w:r>
      <w:r w:rsidR="00E448D7" w:rsidRPr="00EA130D">
        <w:rPr>
          <w:iCs/>
          <w:lang w:val="en-GB"/>
        </w:rPr>
        <w:t>work on the same data</w:t>
      </w:r>
      <w:r w:rsidR="00EB395B" w:rsidRPr="00EA130D">
        <w:rPr>
          <w:iCs/>
          <w:lang w:val="en-GB"/>
        </w:rPr>
        <w:t xml:space="preserve">. If another </w:t>
      </w:r>
      <w:r w:rsidR="00D03E7E" w:rsidRPr="00EA130D">
        <w:rPr>
          <w:iCs/>
          <w:lang w:val="en-GB"/>
        </w:rPr>
        <w:t>DBMS should be used, this is easily possible, by just changing the database server in resources</w:t>
      </w:r>
      <w:r w:rsidR="00BF2FA4" w:rsidRPr="00EA130D">
        <w:rPr>
          <w:iCs/>
          <w:lang w:val="en-GB"/>
        </w:rPr>
        <w:t>/application.properties of the server</w:t>
      </w:r>
      <w:r w:rsidR="00D03E7E" w:rsidRPr="00EA130D">
        <w:rPr>
          <w:iCs/>
          <w:lang w:val="en-GB"/>
        </w:rPr>
        <w:t>.</w:t>
      </w:r>
    </w:p>
    <w:p w14:paraId="652ABB51" w14:textId="0C6DAC72" w:rsidR="002F76A1" w:rsidRPr="00EA130D" w:rsidRDefault="00B362CE" w:rsidP="003516AB">
      <w:pPr>
        <w:rPr>
          <w:iCs/>
          <w:lang w:val="en-GB"/>
        </w:rPr>
      </w:pPr>
      <w:r w:rsidRPr="00EA130D">
        <w:rPr>
          <w:iCs/>
          <w:lang w:val="en-GB"/>
        </w:rPr>
        <w:t>If a new database</w:t>
      </w:r>
      <w:r w:rsidR="0015176E" w:rsidRPr="00EA130D">
        <w:rPr>
          <w:iCs/>
          <w:lang w:val="en-GB"/>
        </w:rPr>
        <w:t xml:space="preserve"> (server)</w:t>
      </w:r>
      <w:r w:rsidRPr="00EA130D">
        <w:rPr>
          <w:iCs/>
          <w:lang w:val="en-GB"/>
        </w:rPr>
        <w:t xml:space="preserve"> is selected, the complete data structure is automatically </w:t>
      </w:r>
      <w:r w:rsidR="00A535FD" w:rsidRPr="00EA130D">
        <w:rPr>
          <w:iCs/>
          <w:lang w:val="en-GB"/>
        </w:rPr>
        <w:t>created,</w:t>
      </w:r>
      <w:r w:rsidR="00B46E00" w:rsidRPr="00EA130D">
        <w:rPr>
          <w:iCs/>
          <w:lang w:val="en-GB"/>
        </w:rPr>
        <w:t xml:space="preserve"> and the application can be run.</w:t>
      </w:r>
    </w:p>
    <w:p w14:paraId="676AE934" w14:textId="5F9300D7" w:rsidR="00182991" w:rsidRPr="00EA130D" w:rsidRDefault="00920983" w:rsidP="003516AB">
      <w:pPr>
        <w:rPr>
          <w:iCs/>
          <w:lang w:val="en-GB"/>
        </w:rPr>
      </w:pPr>
      <w:r w:rsidRPr="00EA130D">
        <w:rPr>
          <w:iCs/>
          <w:lang w:val="en-GB"/>
        </w:rPr>
        <w:t xml:space="preserve">The Simulator is used for real data </w:t>
      </w:r>
      <w:r w:rsidR="00784324" w:rsidRPr="00EA130D">
        <w:rPr>
          <w:iCs/>
          <w:lang w:val="en-GB"/>
        </w:rPr>
        <w:t>testing and</w:t>
      </w:r>
      <w:r w:rsidR="00F16087" w:rsidRPr="00EA130D">
        <w:rPr>
          <w:iCs/>
          <w:lang w:val="en-GB"/>
        </w:rPr>
        <w:t xml:space="preserve"> </w:t>
      </w:r>
      <w:r w:rsidR="00877797" w:rsidRPr="00EA130D">
        <w:rPr>
          <w:iCs/>
          <w:lang w:val="en-GB"/>
        </w:rPr>
        <w:t xml:space="preserve">can test </w:t>
      </w:r>
      <w:r w:rsidR="001D6F59" w:rsidRPr="00EA130D">
        <w:rPr>
          <w:iCs/>
          <w:lang w:val="en-GB"/>
        </w:rPr>
        <w:t>the underlying database</w:t>
      </w:r>
      <w:r w:rsidR="00CE1EA0" w:rsidRPr="00EA130D">
        <w:rPr>
          <w:iCs/>
          <w:lang w:val="en-GB"/>
        </w:rPr>
        <w:t xml:space="preserve"> with matching return values.</w:t>
      </w:r>
      <w:r w:rsidR="0065178D" w:rsidRPr="00EA130D">
        <w:rPr>
          <w:iCs/>
          <w:lang w:val="en-GB"/>
        </w:rPr>
        <w:t xml:space="preserve"> In </w:t>
      </w:r>
      <w:r w:rsidR="00B95A4E" w:rsidRPr="00EA130D">
        <w:rPr>
          <w:iCs/>
          <w:lang w:val="en-GB"/>
        </w:rPr>
        <w:t>addition,</w:t>
      </w:r>
      <w:r w:rsidR="0065178D" w:rsidRPr="00EA130D">
        <w:rPr>
          <w:iCs/>
          <w:lang w:val="en-GB"/>
        </w:rPr>
        <w:t xml:space="preserve"> testing is done by the </w:t>
      </w:r>
      <w:r w:rsidR="00154724" w:rsidRPr="00EA130D">
        <w:rPr>
          <w:iCs/>
          <w:lang w:val="en-GB"/>
        </w:rPr>
        <w:t>Rest Application Tests</w:t>
      </w:r>
      <w:r w:rsidR="00784324" w:rsidRPr="00EA130D">
        <w:rPr>
          <w:iCs/>
          <w:lang w:val="en-GB"/>
        </w:rPr>
        <w:t xml:space="preserve"> where data is mocked and the functionality of the java classes is tested.</w:t>
      </w:r>
      <w:r w:rsidR="004C3349" w:rsidRPr="00EA130D">
        <w:rPr>
          <w:iCs/>
          <w:lang w:val="en-GB"/>
        </w:rPr>
        <w:br/>
        <w:t>For detailed implementation of the data structure please refer to the UML diagrams.</w:t>
      </w:r>
    </w:p>
    <w:p w14:paraId="7ABE9E02" w14:textId="5EFF8B4F" w:rsidR="00D0375E" w:rsidRPr="00EA130D" w:rsidRDefault="00D0375E" w:rsidP="00412E27">
      <w:pPr>
        <w:pStyle w:val="berschrift1"/>
        <w:rPr>
          <w:lang w:val="en-GB"/>
        </w:rPr>
      </w:pPr>
      <w:bookmarkStart w:id="24" w:name="_Toc126955663"/>
      <w:bookmarkStart w:id="25" w:name="_Toc126962054"/>
      <w:r w:rsidRPr="00EA130D">
        <w:rPr>
          <w:lang w:val="en-GB"/>
        </w:rPr>
        <w:t>Code Quality</w:t>
      </w:r>
      <w:bookmarkEnd w:id="24"/>
      <w:bookmarkEnd w:id="25"/>
    </w:p>
    <w:p w14:paraId="7DC0B6D2" w14:textId="77A1CB20" w:rsidR="00D0375E" w:rsidRPr="00EA130D" w:rsidRDefault="00154724" w:rsidP="00D0375E">
      <w:pPr>
        <w:rPr>
          <w:iCs/>
          <w:lang w:val="en-GB"/>
        </w:rPr>
      </w:pPr>
      <w:r w:rsidRPr="00EA130D">
        <w:rPr>
          <w:iCs/>
          <w:lang w:val="en-GB"/>
        </w:rPr>
        <w:t xml:space="preserve">We used </w:t>
      </w:r>
      <w:r w:rsidR="00B95A4E" w:rsidRPr="00EA130D">
        <w:rPr>
          <w:iCs/>
          <w:lang w:val="en-GB"/>
        </w:rPr>
        <w:t>SonarLint</w:t>
      </w:r>
      <w:r w:rsidRPr="00EA130D">
        <w:rPr>
          <w:iCs/>
          <w:lang w:val="en-GB"/>
        </w:rPr>
        <w:t xml:space="preserve"> and corrected </w:t>
      </w:r>
      <w:r w:rsidR="00795D88" w:rsidRPr="00EA130D">
        <w:rPr>
          <w:iCs/>
          <w:lang w:val="en-GB"/>
        </w:rPr>
        <w:t xml:space="preserve">hundreds of code quality issues, which were mostly </w:t>
      </w:r>
      <w:r w:rsidR="00956581" w:rsidRPr="00EA130D">
        <w:rPr>
          <w:iCs/>
          <w:lang w:val="en-GB"/>
        </w:rPr>
        <w:t xml:space="preserve">best practice tips. </w:t>
      </w:r>
      <w:r w:rsidR="00016828" w:rsidRPr="00EA130D">
        <w:rPr>
          <w:iCs/>
          <w:lang w:val="en-GB"/>
        </w:rPr>
        <w:t xml:space="preserve">The </w:t>
      </w:r>
      <w:r w:rsidR="00B749CD" w:rsidRPr="00EA130D">
        <w:rPr>
          <w:iCs/>
          <w:lang w:val="en-GB"/>
        </w:rPr>
        <w:t xml:space="preserve">range was from </w:t>
      </w:r>
      <w:r w:rsidR="00135B12" w:rsidRPr="00EA130D">
        <w:rPr>
          <w:iCs/>
          <w:lang w:val="en-GB"/>
        </w:rPr>
        <w:t>simplification tasks to remove side effects, …</w:t>
      </w:r>
    </w:p>
    <w:p w14:paraId="4C5584C5" w14:textId="5A129157" w:rsidR="00135B12" w:rsidRPr="00EA130D" w:rsidRDefault="001C0896" w:rsidP="00D0375E">
      <w:pPr>
        <w:rPr>
          <w:iCs/>
          <w:lang w:val="en-GB"/>
        </w:rPr>
      </w:pPr>
      <w:r w:rsidRPr="00EA130D">
        <w:rPr>
          <w:noProof/>
          <w:lang w:val="en-GB"/>
        </w:rPr>
        <mc:AlternateContent>
          <mc:Choice Requires="wps">
            <w:drawing>
              <wp:anchor distT="0" distB="0" distL="114300" distR="114300" simplePos="0" relativeHeight="251658250" behindDoc="0" locked="0" layoutInCell="1" allowOverlap="1" wp14:anchorId="375781F7" wp14:editId="60A29A84">
                <wp:simplePos x="0" y="0"/>
                <wp:positionH relativeFrom="column">
                  <wp:posOffset>12065</wp:posOffset>
                </wp:positionH>
                <wp:positionV relativeFrom="paragraph">
                  <wp:posOffset>1480185</wp:posOffset>
                </wp:positionV>
                <wp:extent cx="59759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9DA669C" w14:textId="622388F7" w:rsidR="001C0896" w:rsidRPr="007761F9" w:rsidRDefault="001C0896" w:rsidP="001C0896">
                            <w:pPr>
                              <w:pStyle w:val="Beschriftung"/>
                              <w:rPr>
                                <w:szCs w:val="22"/>
                                <w:lang w:val="en-GB"/>
                              </w:rPr>
                            </w:pPr>
                            <w:r>
                              <w:t xml:space="preserve">Figure </w:t>
                            </w:r>
                            <w:r w:rsidR="00E57B56">
                              <w:t>1</w:t>
                            </w:r>
                            <w:r w:rsidR="00357789">
                              <w:t>3</w:t>
                            </w:r>
                            <w:r w:rsidR="00846F0D">
                              <w:rPr>
                                <w:lang w:val="de-DE"/>
                              </w:rPr>
                              <w:t>:</w:t>
                            </w:r>
                            <w:r>
                              <w:rPr>
                                <w:lang w:val="de-DE"/>
                              </w:rPr>
                              <w:t xml:space="preserve"> SonarLint (RestController)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81F7" id="Text Box 17" o:spid="_x0000_s1032" type="#_x0000_t202" style="position:absolute;margin-left:.95pt;margin-top:116.55pt;width:470.5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LOGw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20/z25s5Z5J81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" stroked="f">
                <v:textbox style="mso-fit-shape-to-text:t" inset="0,0,0,0">
                  <w:txbxContent>
                    <w:p w14:paraId="19DA669C" w14:textId="622388F7" w:rsidR="001C0896" w:rsidRPr="007761F9" w:rsidRDefault="001C0896" w:rsidP="001C0896">
                      <w:pPr>
                        <w:pStyle w:val="Beschriftung"/>
                        <w:rPr>
                          <w:szCs w:val="22"/>
                          <w:lang w:val="en-GB"/>
                        </w:rPr>
                      </w:pPr>
                      <w:r>
                        <w:t xml:space="preserve">Figure </w:t>
                      </w:r>
                      <w:r w:rsidR="00E57B56">
                        <w:t>1</w:t>
                      </w:r>
                      <w:r w:rsidR="00357789">
                        <w:t>3</w:t>
                      </w:r>
                      <w:r w:rsidR="00846F0D">
                        <w:rPr>
                          <w:lang w:val="de-DE"/>
                        </w:rPr>
                        <w:t>:</w:t>
                      </w:r>
                      <w:r>
                        <w:rPr>
                          <w:lang w:val="de-DE"/>
                        </w:rPr>
                        <w:t xml:space="preserve"> SonarLint (RestController)</w:t>
                      </w:r>
                    </w:p>
                  </w:txbxContent>
                </v:textbox>
                <w10:wrap type="square"/>
              </v:shape>
            </w:pict>
          </mc:Fallback>
        </mc:AlternateContent>
      </w:r>
      <w:r w:rsidR="00E203E2" w:rsidRPr="00EA130D">
        <w:rPr>
          <w:iCs/>
          <w:noProof/>
          <w:lang w:val="en-GB"/>
        </w:rPr>
        <w:drawing>
          <wp:anchor distT="0" distB="0" distL="114300" distR="114300" simplePos="0" relativeHeight="251658249" behindDoc="0" locked="0" layoutInCell="1" allowOverlap="1" wp14:anchorId="7F4F2D45" wp14:editId="7514D1D9">
            <wp:simplePos x="0" y="0"/>
            <wp:positionH relativeFrom="column">
              <wp:posOffset>12065</wp:posOffset>
            </wp:positionH>
            <wp:positionV relativeFrom="paragraph">
              <wp:posOffset>436245</wp:posOffset>
            </wp:positionV>
            <wp:extent cx="5975985" cy="986790"/>
            <wp:effectExtent l="0" t="0" r="5715"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5985" cy="986790"/>
                    </a:xfrm>
                    <a:prstGeom prst="rect">
                      <a:avLst/>
                    </a:prstGeom>
                  </pic:spPr>
                </pic:pic>
              </a:graphicData>
            </a:graphic>
          </wp:anchor>
        </w:drawing>
      </w:r>
      <w:r w:rsidR="00646296" w:rsidRPr="00EA130D">
        <w:rPr>
          <w:iCs/>
          <w:lang w:val="en-GB"/>
        </w:rPr>
        <w:t>There are no more code issues residing</w:t>
      </w:r>
      <w:r w:rsidR="00461830" w:rsidRPr="00EA130D">
        <w:rPr>
          <w:iCs/>
          <w:lang w:val="en-GB"/>
        </w:rPr>
        <w:t xml:space="preserve"> besides </w:t>
      </w:r>
      <w:r w:rsidR="00254C81" w:rsidRPr="00EA130D">
        <w:rPr>
          <w:iCs/>
          <w:lang w:val="en-GB"/>
        </w:rPr>
        <w:t>three</w:t>
      </w:r>
      <w:r w:rsidR="00461830" w:rsidRPr="00EA130D">
        <w:rPr>
          <w:iCs/>
          <w:lang w:val="en-GB"/>
        </w:rPr>
        <w:t xml:space="preserve"> code complexity issues</w:t>
      </w:r>
      <w:r w:rsidR="00254C81" w:rsidRPr="00EA130D">
        <w:rPr>
          <w:iCs/>
          <w:lang w:val="en-GB"/>
        </w:rPr>
        <w:t xml:space="preserve"> which were structurally not </w:t>
      </w:r>
      <w:r w:rsidR="001F110F" w:rsidRPr="00EA130D">
        <w:rPr>
          <w:iCs/>
          <w:lang w:val="en-GB"/>
        </w:rPr>
        <w:t>correctable.</w:t>
      </w:r>
    </w:p>
    <w:p w14:paraId="671727E1" w14:textId="06AF65D5" w:rsidR="00E203E2" w:rsidRPr="00EA130D" w:rsidRDefault="00E203E2" w:rsidP="00D0375E">
      <w:pPr>
        <w:rPr>
          <w:iCs/>
          <w:lang w:val="en-GB"/>
        </w:rPr>
      </w:pPr>
      <w:r w:rsidRPr="00EA130D">
        <w:rPr>
          <w:iCs/>
          <w:lang w:val="en-GB"/>
        </w:rPr>
        <w:t xml:space="preserve">The last listed one was </w:t>
      </w:r>
      <w:r w:rsidR="0094311C" w:rsidRPr="00EA130D">
        <w:rPr>
          <w:iCs/>
          <w:lang w:val="en-GB"/>
        </w:rPr>
        <w:t xml:space="preserve">enforced by </w:t>
      </w:r>
      <w:r w:rsidR="00557A31" w:rsidRPr="00EA130D">
        <w:rPr>
          <w:iCs/>
          <w:lang w:val="en-GB"/>
        </w:rPr>
        <w:t>the given API.</w:t>
      </w:r>
    </w:p>
    <w:p w14:paraId="5023BDC7" w14:textId="7F93E86D" w:rsidR="00C006D4" w:rsidRPr="00EA130D" w:rsidRDefault="00C006D4">
      <w:pPr>
        <w:spacing w:after="160" w:line="259" w:lineRule="auto"/>
        <w:rPr>
          <w:iCs/>
          <w:lang w:val="en-GB"/>
        </w:rPr>
      </w:pPr>
      <w:r w:rsidRPr="00EA130D">
        <w:rPr>
          <w:iCs/>
          <w:lang w:val="en-GB"/>
        </w:rPr>
        <w:br w:type="page"/>
      </w:r>
    </w:p>
    <w:p w14:paraId="65329F7B" w14:textId="3F41DE73" w:rsidR="00D0375E" w:rsidRPr="00EA130D" w:rsidRDefault="00D0375E" w:rsidP="00412E27">
      <w:pPr>
        <w:pStyle w:val="berschrift1"/>
        <w:rPr>
          <w:lang w:val="en-GB"/>
        </w:rPr>
      </w:pPr>
      <w:bookmarkStart w:id="26" w:name="_Toc126955664"/>
      <w:bookmarkStart w:id="27" w:name="_Toc126962055"/>
      <w:r w:rsidRPr="00EA130D">
        <w:rPr>
          <w:lang w:val="en-GB"/>
        </w:rPr>
        <w:lastRenderedPageBreak/>
        <w:t>Testing</w:t>
      </w:r>
      <w:bookmarkEnd w:id="26"/>
      <w:bookmarkEnd w:id="27"/>
    </w:p>
    <w:p w14:paraId="621D2200" w14:textId="5229D262" w:rsidR="00D0375E" w:rsidRPr="00EA130D" w:rsidRDefault="00D0375E" w:rsidP="00D0375E">
      <w:pPr>
        <w:rPr>
          <w:lang w:val="en-GB"/>
        </w:rPr>
      </w:pPr>
      <w:r w:rsidRPr="00EA130D">
        <w:rPr>
          <w:lang w:val="en-GB"/>
        </w:rPr>
        <w:t>Overview of created JUnit tests</w:t>
      </w:r>
      <w:r w:rsidR="00BF725B" w:rsidRPr="00EA130D">
        <w:rPr>
          <w:iCs/>
          <w:lang w:val="en-GB"/>
        </w:rPr>
        <w:t>:</w:t>
      </w:r>
    </w:p>
    <w:p w14:paraId="23118CE0" w14:textId="4E24B11A" w:rsidR="00C006D4" w:rsidRPr="00EA130D" w:rsidRDefault="009F45ED" w:rsidP="009F45ED">
      <w:pPr>
        <w:pStyle w:val="Listenabsatz"/>
        <w:numPr>
          <w:ilvl w:val="0"/>
          <w:numId w:val="30"/>
        </w:numPr>
        <w:rPr>
          <w:lang w:val="en-GB"/>
        </w:rPr>
      </w:pPr>
      <w:r w:rsidRPr="00EA130D">
        <w:rPr>
          <w:lang w:val="en-GB"/>
        </w:rPr>
        <w:t>See code (via GitHub)</w:t>
      </w:r>
    </w:p>
    <w:p w14:paraId="70223A3C" w14:textId="77777777" w:rsidR="009F45ED" w:rsidRPr="00EA130D" w:rsidRDefault="009F45ED" w:rsidP="009F45ED">
      <w:pPr>
        <w:pStyle w:val="Listenabsatz"/>
        <w:rPr>
          <w:lang w:val="en-GB"/>
        </w:rPr>
      </w:pPr>
    </w:p>
    <w:p w14:paraId="6F363537" w14:textId="50BB16C6" w:rsidR="00C006D4" w:rsidRPr="00EA130D" w:rsidRDefault="005A71A5" w:rsidP="00C006D4">
      <w:pPr>
        <w:rPr>
          <w:lang w:val="en-GB"/>
        </w:rPr>
      </w:pPr>
      <w:r w:rsidRPr="00EA130D">
        <w:rPr>
          <w:noProof/>
          <w:lang w:val="en-GB"/>
        </w:rPr>
        <mc:AlternateContent>
          <mc:Choice Requires="wps">
            <w:drawing>
              <wp:anchor distT="0" distB="0" distL="114300" distR="114300" simplePos="0" relativeHeight="251658259" behindDoc="0" locked="0" layoutInCell="1" allowOverlap="1" wp14:anchorId="18332464" wp14:editId="3AD8F677">
                <wp:simplePos x="0" y="0"/>
                <wp:positionH relativeFrom="column">
                  <wp:posOffset>-13335</wp:posOffset>
                </wp:positionH>
                <wp:positionV relativeFrom="paragraph">
                  <wp:posOffset>2709545</wp:posOffset>
                </wp:positionV>
                <wp:extent cx="597598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4D55108" w14:textId="2A235A2B" w:rsidR="005A71A5" w:rsidRPr="005A1FFF" w:rsidRDefault="005A71A5" w:rsidP="005A71A5">
                            <w:pPr>
                              <w:pStyle w:val="Beschriftung"/>
                              <w:rPr>
                                <w:szCs w:val="22"/>
                                <w:lang w:val="en-GB"/>
                              </w:rPr>
                            </w:pPr>
                            <w:r w:rsidRPr="00F80E2A">
                              <w:rPr>
                                <w:lang w:val="en-US"/>
                              </w:rPr>
                              <w:t xml:space="preserve">Figure </w:t>
                            </w:r>
                            <w:r w:rsidR="00AC5DF3" w:rsidRPr="00F80E2A">
                              <w:rPr>
                                <w:lang w:val="en-US"/>
                              </w:rPr>
                              <w:t>1</w:t>
                            </w:r>
                            <w:r w:rsidR="00357789">
                              <w:rPr>
                                <w:lang w:val="en-US"/>
                              </w:rPr>
                              <w:t>4</w:t>
                            </w:r>
                            <w:r w:rsidRPr="00F80E2A">
                              <w:rPr>
                                <w:lang w:val="en-US"/>
                              </w:rPr>
                              <w:t>: Unit Tests with Mock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32464" id="Text Box 38" o:spid="_x0000_s1033" type="#_x0000_t202" style="position:absolute;margin-left:-1.05pt;margin-top:213.35pt;width:470.5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brGwIAAD8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" stroked="f">
                <v:textbox style="mso-fit-shape-to-text:t" inset="0,0,0,0">
                  <w:txbxContent>
                    <w:p w14:paraId="64D55108" w14:textId="2A235A2B" w:rsidR="005A71A5" w:rsidRPr="005A1FFF" w:rsidRDefault="005A71A5" w:rsidP="005A71A5">
                      <w:pPr>
                        <w:pStyle w:val="Beschriftung"/>
                        <w:rPr>
                          <w:szCs w:val="22"/>
                          <w:lang w:val="en-GB"/>
                        </w:rPr>
                      </w:pPr>
                      <w:r w:rsidRPr="00F80E2A">
                        <w:rPr>
                          <w:lang w:val="en-US"/>
                        </w:rPr>
                        <w:t xml:space="preserve">Figure </w:t>
                      </w:r>
                      <w:r w:rsidR="00AC5DF3" w:rsidRPr="00F80E2A">
                        <w:rPr>
                          <w:lang w:val="en-US"/>
                        </w:rPr>
                        <w:t>1</w:t>
                      </w:r>
                      <w:r w:rsidR="00357789">
                        <w:rPr>
                          <w:lang w:val="en-US"/>
                        </w:rPr>
                        <w:t>4</w:t>
                      </w:r>
                      <w:r w:rsidRPr="00F80E2A">
                        <w:rPr>
                          <w:lang w:val="en-US"/>
                        </w:rPr>
                        <w:t>: Unit Tests with Mock Data</w:t>
                      </w:r>
                    </w:p>
                  </w:txbxContent>
                </v:textbox>
                <w10:wrap type="square"/>
              </v:shape>
            </w:pict>
          </mc:Fallback>
        </mc:AlternateContent>
      </w:r>
      <w:r w:rsidR="0076346F" w:rsidRPr="00EA130D">
        <w:rPr>
          <w:iCs/>
          <w:noProof/>
          <w:lang w:val="en-GB"/>
        </w:rPr>
        <w:drawing>
          <wp:anchor distT="0" distB="0" distL="114300" distR="114300" simplePos="0" relativeHeight="251658268" behindDoc="0" locked="0" layoutInCell="1" allowOverlap="1" wp14:anchorId="68812A09" wp14:editId="2FCFDEDE">
            <wp:simplePos x="0" y="0"/>
            <wp:positionH relativeFrom="column">
              <wp:posOffset>-13628</wp:posOffset>
            </wp:positionH>
            <wp:positionV relativeFrom="paragraph">
              <wp:posOffset>571451</wp:posOffset>
            </wp:positionV>
            <wp:extent cx="5975985" cy="2081530"/>
            <wp:effectExtent l="0" t="0" r="5715" b="0"/>
            <wp:wrapSquare wrapText="bothSides"/>
            <wp:docPr id="36" name="Picture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975985" cy="2081530"/>
                    </a:xfrm>
                    <a:prstGeom prst="rect">
                      <a:avLst/>
                    </a:prstGeom>
                  </pic:spPr>
                </pic:pic>
              </a:graphicData>
            </a:graphic>
          </wp:anchor>
        </w:drawing>
      </w:r>
      <w:r w:rsidR="0060305E" w:rsidRPr="00EA130D">
        <w:rPr>
          <w:lang w:val="en-GB"/>
        </w:rPr>
        <w:t>We created two parts of Tests</w:t>
      </w:r>
      <w:r w:rsidR="001D5C65" w:rsidRPr="00EA130D">
        <w:rPr>
          <w:lang w:val="en-GB"/>
        </w:rPr>
        <w:t>, the first using Mock Data to check</w:t>
      </w:r>
      <w:r w:rsidR="008017B2" w:rsidRPr="00EA130D">
        <w:rPr>
          <w:lang w:val="en-GB"/>
        </w:rPr>
        <w:t xml:space="preserve"> JAVA classes. The second part </w:t>
      </w:r>
      <w:r w:rsidR="00C13E0E" w:rsidRPr="00EA130D">
        <w:rPr>
          <w:lang w:val="en-GB"/>
        </w:rPr>
        <w:t>covers the check of the server and</w:t>
      </w:r>
      <w:r w:rsidR="00667612" w:rsidRPr="00EA130D">
        <w:rPr>
          <w:lang w:val="en-GB"/>
        </w:rPr>
        <w:t xml:space="preserve"> its </w:t>
      </w:r>
      <w:r w:rsidR="000E45BC" w:rsidRPr="00EA130D">
        <w:rPr>
          <w:lang w:val="en-GB"/>
        </w:rPr>
        <w:t>returning values.</w:t>
      </w:r>
    </w:p>
    <w:p w14:paraId="663E1B12" w14:textId="74EB85C2" w:rsidR="0076346F" w:rsidRPr="00EA130D" w:rsidRDefault="00AC5DF3" w:rsidP="00D0375E">
      <w:pPr>
        <w:rPr>
          <w:iCs/>
          <w:lang w:val="en-GB"/>
        </w:rPr>
      </w:pPr>
      <w:r w:rsidRPr="00EA130D">
        <w:rPr>
          <w:iCs/>
          <w:noProof/>
          <w:lang w:val="en-GB"/>
        </w:rPr>
        <w:drawing>
          <wp:anchor distT="0" distB="0" distL="114300" distR="114300" simplePos="0" relativeHeight="251658269" behindDoc="0" locked="0" layoutInCell="1" allowOverlap="1" wp14:anchorId="497624D7" wp14:editId="50456746">
            <wp:simplePos x="0" y="0"/>
            <wp:positionH relativeFrom="margin">
              <wp:align>center</wp:align>
            </wp:positionH>
            <wp:positionV relativeFrom="paragraph">
              <wp:posOffset>2620157</wp:posOffset>
            </wp:positionV>
            <wp:extent cx="5058410" cy="948690"/>
            <wp:effectExtent l="0" t="0" r="8890" b="3810"/>
            <wp:wrapSquare wrapText="bothSides"/>
            <wp:docPr id="39" name="Picture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058410" cy="948690"/>
                    </a:xfrm>
                    <a:prstGeom prst="rect">
                      <a:avLst/>
                    </a:prstGeom>
                  </pic:spPr>
                </pic:pic>
              </a:graphicData>
            </a:graphic>
            <wp14:sizeRelH relativeFrom="margin">
              <wp14:pctWidth>0</wp14:pctWidth>
            </wp14:sizeRelH>
            <wp14:sizeRelV relativeFrom="margin">
              <wp14:pctHeight>0</wp14:pctHeight>
            </wp14:sizeRelV>
          </wp:anchor>
        </w:drawing>
      </w:r>
    </w:p>
    <w:p w14:paraId="09C76A07" w14:textId="43F7DCBF" w:rsidR="0076346F" w:rsidRPr="00EA130D" w:rsidRDefault="0076346F" w:rsidP="00D0375E">
      <w:pPr>
        <w:rPr>
          <w:iCs/>
          <w:lang w:val="en-GB"/>
        </w:rPr>
      </w:pPr>
    </w:p>
    <w:p w14:paraId="169F220D" w14:textId="27D248E7" w:rsidR="00D0375E" w:rsidRPr="00EA130D" w:rsidRDefault="00D0375E" w:rsidP="00D0375E">
      <w:pPr>
        <w:rPr>
          <w:iCs/>
          <w:lang w:val="en-GB"/>
        </w:rPr>
      </w:pPr>
    </w:p>
    <w:p w14:paraId="09DED787" w14:textId="514BE588" w:rsidR="007711DE" w:rsidRPr="00EA130D" w:rsidRDefault="007711DE" w:rsidP="00D0375E">
      <w:pPr>
        <w:rPr>
          <w:iCs/>
          <w:lang w:val="en-GB"/>
        </w:rPr>
      </w:pPr>
    </w:p>
    <w:p w14:paraId="57836931" w14:textId="34657FCC" w:rsidR="004012CA" w:rsidRPr="00EA130D" w:rsidRDefault="00AC5DF3" w:rsidP="00D0375E">
      <w:pPr>
        <w:rPr>
          <w:iCs/>
          <w:lang w:val="en-GB"/>
        </w:rPr>
      </w:pPr>
      <w:r w:rsidRPr="00EA130D">
        <w:rPr>
          <w:noProof/>
          <w:lang w:val="en-GB"/>
        </w:rPr>
        <mc:AlternateContent>
          <mc:Choice Requires="wps">
            <w:drawing>
              <wp:anchor distT="0" distB="0" distL="114300" distR="114300" simplePos="0" relativeHeight="251658260" behindDoc="0" locked="0" layoutInCell="1" allowOverlap="1" wp14:anchorId="233C7250" wp14:editId="34E49518">
                <wp:simplePos x="0" y="0"/>
                <wp:positionH relativeFrom="margin">
                  <wp:align>right</wp:align>
                </wp:positionH>
                <wp:positionV relativeFrom="paragraph">
                  <wp:posOffset>223765</wp:posOffset>
                </wp:positionV>
                <wp:extent cx="5975985" cy="635"/>
                <wp:effectExtent l="0" t="0" r="5715" b="1905"/>
                <wp:wrapSquare wrapText="bothSides"/>
                <wp:docPr id="40" name="Text Box 40"/>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0F6DCDDD" w14:textId="0ED09CE7" w:rsidR="00AC5DF3" w:rsidRPr="00FB5AB3" w:rsidRDefault="00AC5DF3" w:rsidP="00AC5DF3">
                            <w:pPr>
                              <w:pStyle w:val="Beschriftung"/>
                              <w:rPr>
                                <w:szCs w:val="22"/>
                                <w:lang w:val="en-GB"/>
                              </w:rPr>
                            </w:pPr>
                            <w:r>
                              <w:t>Figure 1</w:t>
                            </w:r>
                            <w:r w:rsidR="00357789">
                              <w:t>5</w:t>
                            </w:r>
                            <w:r>
                              <w:t>: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C7250" id="Text Box 40" o:spid="_x0000_s1034" type="#_x0000_t202" style="position:absolute;margin-left:419.35pt;margin-top:17.6pt;width:470.55pt;height:.05pt;z-index:2516582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3iGwIAAD8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u0/Tu9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" stroked="f">
                <v:textbox style="mso-fit-shape-to-text:t" inset="0,0,0,0">
                  <w:txbxContent>
                    <w:p w14:paraId="0F6DCDDD" w14:textId="0ED09CE7" w:rsidR="00AC5DF3" w:rsidRPr="00FB5AB3" w:rsidRDefault="00AC5DF3" w:rsidP="00AC5DF3">
                      <w:pPr>
                        <w:pStyle w:val="Beschriftung"/>
                        <w:rPr>
                          <w:szCs w:val="22"/>
                          <w:lang w:val="en-GB"/>
                        </w:rPr>
                      </w:pPr>
                      <w:r>
                        <w:t>Figure 1</w:t>
                      </w:r>
                      <w:r w:rsidR="00357789">
                        <w:t>5</w:t>
                      </w:r>
                      <w:r>
                        <w:t>: Code Coverage</w:t>
                      </w:r>
                    </w:p>
                  </w:txbxContent>
                </v:textbox>
                <w10:wrap type="square" anchorx="margin"/>
              </v:shape>
            </w:pict>
          </mc:Fallback>
        </mc:AlternateContent>
      </w:r>
    </w:p>
    <w:p w14:paraId="627EE8F7" w14:textId="0A9C3AB0" w:rsidR="00E71A63" w:rsidRPr="00EA130D" w:rsidRDefault="00AC5DF3" w:rsidP="00D0375E">
      <w:pPr>
        <w:rPr>
          <w:lang w:val="en-GB"/>
        </w:rPr>
      </w:pPr>
      <w:r w:rsidRPr="00EA130D">
        <w:rPr>
          <w:noProof/>
          <w:lang w:val="en-GB"/>
        </w:rPr>
        <mc:AlternateContent>
          <mc:Choice Requires="wps">
            <w:drawing>
              <wp:anchor distT="0" distB="0" distL="114300" distR="114300" simplePos="0" relativeHeight="251658261" behindDoc="0" locked="0" layoutInCell="1" allowOverlap="1" wp14:anchorId="26842DBB" wp14:editId="6F41E245">
                <wp:simplePos x="0" y="0"/>
                <wp:positionH relativeFrom="column">
                  <wp:posOffset>968375</wp:posOffset>
                </wp:positionH>
                <wp:positionV relativeFrom="paragraph">
                  <wp:posOffset>2521585</wp:posOffset>
                </wp:positionV>
                <wp:extent cx="40322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032250" cy="635"/>
                        </a:xfrm>
                        <a:prstGeom prst="rect">
                          <a:avLst/>
                        </a:prstGeom>
                        <a:solidFill>
                          <a:prstClr val="white"/>
                        </a:solidFill>
                        <a:ln>
                          <a:noFill/>
                        </a:ln>
                      </wps:spPr>
                      <wps:txbx>
                        <w:txbxContent>
                          <w:p w14:paraId="6E12F7B1" w14:textId="4B9567D7" w:rsidR="00AC5DF3" w:rsidRPr="001264D6" w:rsidRDefault="00AC5DF3" w:rsidP="00AC5DF3">
                            <w:pPr>
                              <w:pStyle w:val="Beschriftung"/>
                              <w:rPr>
                                <w:szCs w:val="22"/>
                                <w:lang w:val="en-GB"/>
                              </w:rPr>
                            </w:pPr>
                            <w:r w:rsidRPr="00F80E2A">
                              <w:rPr>
                                <w:lang w:val="en-US"/>
                              </w:rPr>
                              <w:t>Figure 1</w:t>
                            </w:r>
                            <w:r w:rsidR="00357789">
                              <w:rPr>
                                <w:lang w:val="en-US"/>
                              </w:rPr>
                              <w:t>6</w:t>
                            </w:r>
                            <w:r w:rsidRPr="00F80E2A">
                              <w:rPr>
                                <w:lang w:val="en-US"/>
                              </w:rPr>
                              <w:t>: API-Server and Database Test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42DBB" id="Text Box 41" o:spid="_x0000_s1035" type="#_x0000_t202" style="position:absolute;margin-left:76.25pt;margin-top:198.55pt;width:31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CZc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06v5/JpCkmI3V9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" stroked="f">
                <v:textbox style="mso-fit-shape-to-text:t" inset="0,0,0,0">
                  <w:txbxContent>
                    <w:p w14:paraId="6E12F7B1" w14:textId="4B9567D7" w:rsidR="00AC5DF3" w:rsidRPr="001264D6" w:rsidRDefault="00AC5DF3" w:rsidP="00AC5DF3">
                      <w:pPr>
                        <w:pStyle w:val="Beschriftung"/>
                        <w:rPr>
                          <w:szCs w:val="22"/>
                          <w:lang w:val="en-GB"/>
                        </w:rPr>
                      </w:pPr>
                      <w:r w:rsidRPr="00F80E2A">
                        <w:rPr>
                          <w:lang w:val="en-US"/>
                        </w:rPr>
                        <w:t>Figure 1</w:t>
                      </w:r>
                      <w:r w:rsidR="00357789">
                        <w:rPr>
                          <w:lang w:val="en-US"/>
                        </w:rPr>
                        <w:t>6</w:t>
                      </w:r>
                      <w:r w:rsidRPr="00F80E2A">
                        <w:rPr>
                          <w:lang w:val="en-US"/>
                        </w:rPr>
                        <w:t>: API-Server and Database Test (sample)</w:t>
                      </w:r>
                    </w:p>
                  </w:txbxContent>
                </v:textbox>
                <w10:wrap type="square"/>
              </v:shape>
            </w:pict>
          </mc:Fallback>
        </mc:AlternateContent>
      </w:r>
      <w:r w:rsidRPr="00EA130D">
        <w:rPr>
          <w:iCs/>
          <w:noProof/>
          <w:lang w:val="en-GB"/>
        </w:rPr>
        <w:drawing>
          <wp:anchor distT="0" distB="0" distL="114300" distR="114300" simplePos="0" relativeHeight="251658270" behindDoc="0" locked="0" layoutInCell="1" allowOverlap="1" wp14:anchorId="668A7C63" wp14:editId="6F91FB28">
            <wp:simplePos x="0" y="0"/>
            <wp:positionH relativeFrom="margin">
              <wp:align>center</wp:align>
            </wp:positionH>
            <wp:positionV relativeFrom="paragraph">
              <wp:posOffset>326732</wp:posOffset>
            </wp:positionV>
            <wp:extent cx="4032250" cy="2138045"/>
            <wp:effectExtent l="0" t="0" r="6350" b="0"/>
            <wp:wrapSquare wrapText="bothSides"/>
            <wp:docPr id="37" name="Picture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032250" cy="2138045"/>
                    </a:xfrm>
                    <a:prstGeom prst="rect">
                      <a:avLst/>
                    </a:prstGeom>
                  </pic:spPr>
                </pic:pic>
              </a:graphicData>
            </a:graphic>
            <wp14:sizeRelH relativeFrom="margin">
              <wp14:pctWidth>0</wp14:pctWidth>
            </wp14:sizeRelH>
            <wp14:sizeRelV relativeFrom="margin">
              <wp14:pctHeight>0</wp14:pctHeight>
            </wp14:sizeRelV>
          </wp:anchor>
        </w:drawing>
      </w:r>
    </w:p>
    <w:p w14:paraId="2DC9047B" w14:textId="2C7AECD1" w:rsidR="00E10E2C" w:rsidRPr="00EA130D" w:rsidRDefault="0017736A">
      <w:pPr>
        <w:spacing w:after="160" w:line="259" w:lineRule="auto"/>
        <w:rPr>
          <w:lang w:val="en-GB"/>
        </w:rPr>
      </w:pPr>
      <w:r w:rsidRPr="00EA130D">
        <w:rPr>
          <w:lang w:val="en-GB"/>
        </w:rPr>
        <w:br w:type="page"/>
      </w:r>
    </w:p>
    <w:p w14:paraId="78B213A4" w14:textId="02444803" w:rsidR="00D0375E" w:rsidRPr="00EA130D" w:rsidRDefault="00D0375E" w:rsidP="00D0375E">
      <w:pPr>
        <w:pStyle w:val="berschrift1"/>
        <w:rPr>
          <w:lang w:val="en-GB"/>
        </w:rPr>
      </w:pPr>
      <w:bookmarkStart w:id="28" w:name="_Toc126955665"/>
      <w:bookmarkStart w:id="29" w:name="_Toc126962056"/>
      <w:r w:rsidRPr="00EA130D">
        <w:rPr>
          <w:lang w:val="en-GB"/>
        </w:rPr>
        <w:lastRenderedPageBreak/>
        <w:t xml:space="preserve">Installation </w:t>
      </w:r>
      <w:r w:rsidR="005F4558">
        <w:rPr>
          <w:lang w:val="en-GB"/>
        </w:rPr>
        <w:t>G</w:t>
      </w:r>
      <w:r w:rsidRPr="00EA130D">
        <w:rPr>
          <w:lang w:val="en-GB"/>
        </w:rPr>
        <w:t>uide</w:t>
      </w:r>
      <w:bookmarkEnd w:id="28"/>
      <w:bookmarkEnd w:id="29"/>
    </w:p>
    <w:p w14:paraId="709F48CC" w14:textId="5A2F9918" w:rsidR="00AE2594" w:rsidRPr="00EA130D" w:rsidRDefault="001D1A63" w:rsidP="00D0375E">
      <w:pPr>
        <w:rPr>
          <w:iCs/>
          <w:lang w:val="en-GB"/>
        </w:rPr>
      </w:pPr>
      <w:r w:rsidRPr="00EA130D">
        <w:rPr>
          <w:iCs/>
          <w:lang w:val="en-GB"/>
        </w:rPr>
        <w:t xml:space="preserve">Standard Installation </w:t>
      </w:r>
      <w:r w:rsidR="008115D5" w:rsidRPr="00EA130D">
        <w:rPr>
          <w:iCs/>
          <w:lang w:val="en-GB"/>
        </w:rPr>
        <w:t xml:space="preserve">for developers </w:t>
      </w:r>
      <w:r w:rsidRPr="00EA130D">
        <w:rPr>
          <w:iCs/>
          <w:lang w:val="en-GB"/>
        </w:rPr>
        <w:t xml:space="preserve">by cloning the </w:t>
      </w:r>
      <w:r w:rsidR="00673022" w:rsidRPr="00EA130D">
        <w:rPr>
          <w:iCs/>
          <w:lang w:val="en-GB"/>
        </w:rPr>
        <w:t>GitHub</w:t>
      </w:r>
      <w:r w:rsidRPr="00EA130D">
        <w:rPr>
          <w:iCs/>
          <w:lang w:val="en-GB"/>
        </w:rPr>
        <w:t xml:space="preserve"> repository and use Intell</w:t>
      </w:r>
      <w:r w:rsidR="00673022" w:rsidRPr="00EA130D">
        <w:rPr>
          <w:iCs/>
          <w:lang w:val="en-GB"/>
        </w:rPr>
        <w:t>i</w:t>
      </w:r>
      <w:r w:rsidRPr="00EA130D">
        <w:rPr>
          <w:iCs/>
          <w:lang w:val="en-GB"/>
        </w:rPr>
        <w:t>J</w:t>
      </w:r>
      <w:r w:rsidR="00496E49" w:rsidRPr="00EA130D">
        <w:rPr>
          <w:iCs/>
          <w:lang w:val="en-GB"/>
        </w:rPr>
        <w:t xml:space="preserve"> or eclipse</w:t>
      </w:r>
      <w:r w:rsidR="00AE2594" w:rsidRPr="00EA130D">
        <w:rPr>
          <w:iCs/>
          <w:lang w:val="en-GB"/>
        </w:rPr>
        <w:t>:</w:t>
      </w:r>
    </w:p>
    <w:p w14:paraId="49F32060" w14:textId="3C604433" w:rsidR="00F30070" w:rsidRPr="00EA130D" w:rsidRDefault="00496E49" w:rsidP="00AE2594">
      <w:pPr>
        <w:pStyle w:val="Listenabsatz"/>
        <w:numPr>
          <w:ilvl w:val="0"/>
          <w:numId w:val="27"/>
        </w:numPr>
        <w:rPr>
          <w:iCs/>
          <w:lang w:val="en-GB"/>
        </w:rPr>
      </w:pPr>
      <w:r w:rsidRPr="00EA130D">
        <w:rPr>
          <w:iCs/>
          <w:lang w:val="en-GB"/>
        </w:rPr>
        <w:t xml:space="preserve">start </w:t>
      </w:r>
      <w:r w:rsidR="00285FA2" w:rsidRPr="00EA130D">
        <w:rPr>
          <w:iCs/>
          <w:lang w:val="en-GB"/>
        </w:rPr>
        <w:t>server/</w:t>
      </w:r>
      <w:r w:rsidR="00E62D83" w:rsidRPr="00EA130D">
        <w:rPr>
          <w:iCs/>
          <w:lang w:val="en-GB"/>
        </w:rPr>
        <w:t>DigitalTwinServer</w:t>
      </w:r>
    </w:p>
    <w:p w14:paraId="34285303" w14:textId="02B9DE22" w:rsidR="00AE2594" w:rsidRPr="00EA130D" w:rsidRDefault="00AE2594" w:rsidP="00AE2594">
      <w:pPr>
        <w:pStyle w:val="Listenabsatz"/>
        <w:numPr>
          <w:ilvl w:val="0"/>
          <w:numId w:val="27"/>
        </w:numPr>
        <w:rPr>
          <w:iCs/>
          <w:lang w:val="en-GB"/>
        </w:rPr>
      </w:pPr>
      <w:r w:rsidRPr="00EA130D">
        <w:rPr>
          <w:iCs/>
          <w:lang w:val="en-GB"/>
        </w:rPr>
        <w:t>start client/DigitalTwinApp</w:t>
      </w:r>
    </w:p>
    <w:p w14:paraId="155B0F85" w14:textId="57B3F32B" w:rsidR="00AE2594" w:rsidRPr="00EA130D" w:rsidRDefault="00AE2594" w:rsidP="00AE2594">
      <w:pPr>
        <w:pStyle w:val="Listenabsatz"/>
        <w:numPr>
          <w:ilvl w:val="0"/>
          <w:numId w:val="27"/>
        </w:numPr>
        <w:rPr>
          <w:iCs/>
          <w:lang w:val="en-GB"/>
        </w:rPr>
      </w:pPr>
      <w:r w:rsidRPr="00EA130D">
        <w:rPr>
          <w:iCs/>
          <w:lang w:val="en-GB"/>
        </w:rPr>
        <w:t>if you want to use the simulator, start simulator/</w:t>
      </w:r>
      <w:r w:rsidR="001C5CB6" w:rsidRPr="00EA130D">
        <w:rPr>
          <w:iCs/>
          <w:lang w:val="en-GB"/>
        </w:rPr>
        <w:t>Simulator</w:t>
      </w:r>
    </w:p>
    <w:p w14:paraId="60971AE7" w14:textId="5488451B" w:rsidR="00F20918" w:rsidRPr="00EA130D" w:rsidRDefault="00F20918" w:rsidP="00AE2594">
      <w:pPr>
        <w:pStyle w:val="Listenabsatz"/>
        <w:numPr>
          <w:ilvl w:val="0"/>
          <w:numId w:val="27"/>
        </w:numPr>
        <w:rPr>
          <w:iCs/>
          <w:lang w:val="en-GB"/>
        </w:rPr>
      </w:pPr>
      <w:r w:rsidRPr="00EA130D">
        <w:rPr>
          <w:iCs/>
          <w:lang w:val="en-GB"/>
        </w:rPr>
        <w:t>for sprin</w:t>
      </w:r>
      <w:r w:rsidR="00F80E2A" w:rsidRPr="00EA130D">
        <w:rPr>
          <w:iCs/>
          <w:lang w:val="en-GB"/>
        </w:rPr>
        <w:t>g</w:t>
      </w:r>
      <w:r w:rsidRPr="00EA130D">
        <w:rPr>
          <w:iCs/>
          <w:lang w:val="en-GB"/>
        </w:rPr>
        <w:t xml:space="preserve"> security you can use the hasher/</w:t>
      </w:r>
      <w:r w:rsidR="00E616F3" w:rsidRPr="00EA130D">
        <w:rPr>
          <w:iCs/>
          <w:lang w:val="en-GB"/>
        </w:rPr>
        <w:t>HasherApp to generate a password</w:t>
      </w:r>
      <w:r w:rsidR="00E616F3" w:rsidRPr="00EA130D">
        <w:rPr>
          <w:iCs/>
          <w:lang w:val="en-GB"/>
        </w:rPr>
        <w:br/>
        <w:t xml:space="preserve">The </w:t>
      </w:r>
      <w:r w:rsidR="00D47F5D" w:rsidRPr="00EA130D">
        <w:rPr>
          <w:iCs/>
          <w:lang w:val="en-GB"/>
        </w:rPr>
        <w:t xml:space="preserve">permissions in </w:t>
      </w:r>
      <w:r w:rsidR="00313EE3" w:rsidRPr="00EA130D">
        <w:rPr>
          <w:iCs/>
          <w:lang w:val="en-GB"/>
        </w:rPr>
        <w:t xml:space="preserve">server/security/SecurityConfiguration </w:t>
      </w:r>
      <w:r w:rsidR="00651072" w:rsidRPr="00EA130D">
        <w:rPr>
          <w:iCs/>
          <w:lang w:val="en-GB"/>
        </w:rPr>
        <w:t xml:space="preserve">have to </w:t>
      </w:r>
      <w:r w:rsidR="00A76884" w:rsidRPr="00EA130D">
        <w:rPr>
          <w:iCs/>
          <w:lang w:val="en-GB"/>
        </w:rPr>
        <w:t xml:space="preserve">be </w:t>
      </w:r>
      <w:r w:rsidR="00EA712B" w:rsidRPr="00EA130D">
        <w:rPr>
          <w:iCs/>
          <w:lang w:val="en-GB"/>
        </w:rPr>
        <w:t>adapted</w:t>
      </w:r>
    </w:p>
    <w:p w14:paraId="1681C009" w14:textId="77777777" w:rsidR="00C714D3" w:rsidRPr="00EA130D" w:rsidRDefault="00C714D3" w:rsidP="00D0375E">
      <w:pPr>
        <w:rPr>
          <w:iCs/>
          <w:lang w:val="en-GB"/>
        </w:rPr>
      </w:pPr>
    </w:p>
    <w:p w14:paraId="592FBD14" w14:textId="14A87E5E" w:rsidR="00A76884" w:rsidRPr="00EA130D" w:rsidRDefault="00A76884" w:rsidP="00D0375E">
      <w:pPr>
        <w:rPr>
          <w:iCs/>
          <w:lang w:val="en-GB"/>
        </w:rPr>
      </w:pPr>
      <w:r w:rsidRPr="00EA130D">
        <w:rPr>
          <w:iCs/>
          <w:lang w:val="en-GB"/>
        </w:rPr>
        <w:t xml:space="preserve">Link to </w:t>
      </w:r>
      <w:r w:rsidR="00627788" w:rsidRPr="00EA130D">
        <w:rPr>
          <w:iCs/>
          <w:lang w:val="en-GB"/>
        </w:rPr>
        <w:t>GitHub</w:t>
      </w:r>
      <w:r w:rsidRPr="00EA130D">
        <w:rPr>
          <w:iCs/>
          <w:lang w:val="en-GB"/>
        </w:rPr>
        <w:t xml:space="preserve"> source code</w:t>
      </w:r>
      <w:r w:rsidR="00AE1BAC" w:rsidRPr="00EA130D">
        <w:rPr>
          <w:iCs/>
          <w:lang w:val="en-GB"/>
        </w:rPr>
        <w:t xml:space="preserve"> (repository):</w:t>
      </w:r>
    </w:p>
    <w:p w14:paraId="7D500DBE" w14:textId="31669651" w:rsidR="00D0375E" w:rsidRPr="00EA130D" w:rsidRDefault="00AC5DF3" w:rsidP="00D0375E">
      <w:pPr>
        <w:rPr>
          <w:lang w:val="en-GB"/>
        </w:rPr>
      </w:pPr>
      <w:r w:rsidRPr="00EA130D">
        <w:rPr>
          <w:noProof/>
          <w:lang w:val="en-GB"/>
        </w:rPr>
        <mc:AlternateContent>
          <mc:Choice Requires="wps">
            <w:drawing>
              <wp:anchor distT="0" distB="0" distL="114300" distR="114300" simplePos="0" relativeHeight="251658262" behindDoc="0" locked="0" layoutInCell="1" allowOverlap="1" wp14:anchorId="47A170C6" wp14:editId="5E4C858D">
                <wp:simplePos x="0" y="0"/>
                <wp:positionH relativeFrom="column">
                  <wp:posOffset>75565</wp:posOffset>
                </wp:positionH>
                <wp:positionV relativeFrom="paragraph">
                  <wp:posOffset>2090420</wp:posOffset>
                </wp:positionV>
                <wp:extent cx="597598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2309EC57" w14:textId="3387B51C" w:rsidR="00AC5DF3" w:rsidRPr="00416FDA" w:rsidRDefault="00AC5DF3" w:rsidP="00AC5DF3">
                            <w:pPr>
                              <w:pStyle w:val="Beschriftung"/>
                              <w:rPr>
                                <w:szCs w:val="22"/>
                                <w:lang w:val="en-GB"/>
                              </w:rPr>
                            </w:pPr>
                            <w:r>
                              <w:t>Figure 1</w:t>
                            </w:r>
                            <w:r w:rsidR="00357789">
                              <w:t>7</w:t>
                            </w:r>
                            <w:r>
                              <w:t>: Maven install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170C6" id="Text Box 42" o:spid="_x0000_s1036" type="#_x0000_t202" style="position:absolute;margin-left:5.95pt;margin-top:164.6pt;width:470.5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0oGgIAAEAEAAAOAAAAZHJzL2Uyb0RvYy54bWysU8Fu2zAMvQ/YPwi6L046pGu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7af57c2cM0mx64/z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" stroked="f">
                <v:textbox style="mso-fit-shape-to-text:t" inset="0,0,0,0">
                  <w:txbxContent>
                    <w:p w14:paraId="2309EC57" w14:textId="3387B51C" w:rsidR="00AC5DF3" w:rsidRPr="00416FDA" w:rsidRDefault="00AC5DF3" w:rsidP="00AC5DF3">
                      <w:pPr>
                        <w:pStyle w:val="Beschriftung"/>
                        <w:rPr>
                          <w:szCs w:val="22"/>
                          <w:lang w:val="en-GB"/>
                        </w:rPr>
                      </w:pPr>
                      <w:r>
                        <w:t>Figure 1</w:t>
                      </w:r>
                      <w:r w:rsidR="00357789">
                        <w:t>7</w:t>
                      </w:r>
                      <w:r>
                        <w:t>: Maven install</w:t>
                      </w:r>
                    </w:p>
                  </w:txbxContent>
                </v:textbox>
                <w10:wrap type="square"/>
              </v:shape>
            </w:pict>
          </mc:Fallback>
        </mc:AlternateContent>
      </w:r>
      <w:r w:rsidRPr="00EA130D">
        <w:rPr>
          <w:noProof/>
          <w:lang w:val="en-GB"/>
        </w:rPr>
        <w:drawing>
          <wp:anchor distT="0" distB="0" distL="114300" distR="114300" simplePos="0" relativeHeight="251658253" behindDoc="0" locked="0" layoutInCell="1" allowOverlap="1" wp14:anchorId="197B3496" wp14:editId="5652677B">
            <wp:simplePos x="0" y="0"/>
            <wp:positionH relativeFrom="page">
              <wp:posOffset>1156090</wp:posOffset>
            </wp:positionH>
            <wp:positionV relativeFrom="paragraph">
              <wp:posOffset>319942</wp:posOffset>
            </wp:positionV>
            <wp:extent cx="5975985" cy="1713865"/>
            <wp:effectExtent l="0" t="0" r="5715" b="63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985" cy="1713865"/>
                    </a:xfrm>
                    <a:prstGeom prst="rect">
                      <a:avLst/>
                    </a:prstGeom>
                  </pic:spPr>
                </pic:pic>
              </a:graphicData>
            </a:graphic>
          </wp:anchor>
        </w:drawing>
      </w:r>
      <w:r w:rsidR="00D0375E" w:rsidRPr="00EA130D">
        <w:rPr>
          <w:lang w:val="en-GB"/>
        </w:rPr>
        <w:t>https://github.com/jku-win-se/teaching.ws22.prse.smartroom.Team2</w:t>
      </w:r>
    </w:p>
    <w:p w14:paraId="1EFF96AC" w14:textId="362DFD6D" w:rsidR="00FF49B9" w:rsidRPr="00EA130D" w:rsidRDefault="00FF49B9" w:rsidP="00D0375E">
      <w:pPr>
        <w:rPr>
          <w:lang w:val="en-GB"/>
        </w:rPr>
      </w:pPr>
    </w:p>
    <w:p w14:paraId="32C4777C" w14:textId="233CD70B" w:rsidR="0017736A" w:rsidRPr="00EA130D" w:rsidRDefault="00E53C7B" w:rsidP="00D0375E">
      <w:pPr>
        <w:rPr>
          <w:lang w:val="en-GB"/>
        </w:rPr>
      </w:pPr>
      <w:r w:rsidRPr="00EA130D">
        <w:rPr>
          <w:noProof/>
          <w:lang w:val="en-GB"/>
        </w:rPr>
        <w:drawing>
          <wp:anchor distT="0" distB="0" distL="114300" distR="114300" simplePos="0" relativeHeight="251658256" behindDoc="0" locked="0" layoutInCell="1" allowOverlap="1" wp14:anchorId="16592547" wp14:editId="70127658">
            <wp:simplePos x="0" y="0"/>
            <wp:positionH relativeFrom="margin">
              <wp:align>right</wp:align>
            </wp:positionH>
            <wp:positionV relativeFrom="paragraph">
              <wp:posOffset>568130</wp:posOffset>
            </wp:positionV>
            <wp:extent cx="5975985" cy="2675255"/>
            <wp:effectExtent l="0" t="0" r="5715" b="0"/>
            <wp:wrapSquare wrapText="bothSides"/>
            <wp:docPr id="28" name="Picture 2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75985" cy="2675255"/>
                    </a:xfrm>
                    <a:prstGeom prst="rect">
                      <a:avLst/>
                    </a:prstGeom>
                  </pic:spPr>
                </pic:pic>
              </a:graphicData>
            </a:graphic>
          </wp:anchor>
        </w:drawing>
      </w:r>
      <w:r w:rsidR="00AC5DF3" w:rsidRPr="00EA130D">
        <w:rPr>
          <w:noProof/>
          <w:lang w:val="en-GB"/>
        </w:rPr>
        <mc:AlternateContent>
          <mc:Choice Requires="wps">
            <w:drawing>
              <wp:anchor distT="0" distB="0" distL="114300" distR="114300" simplePos="0" relativeHeight="251658263" behindDoc="0" locked="0" layoutInCell="1" allowOverlap="1" wp14:anchorId="383A5F26" wp14:editId="77141823">
                <wp:simplePos x="0" y="0"/>
                <wp:positionH relativeFrom="column">
                  <wp:posOffset>-5715</wp:posOffset>
                </wp:positionH>
                <wp:positionV relativeFrom="paragraph">
                  <wp:posOffset>3359150</wp:posOffset>
                </wp:positionV>
                <wp:extent cx="597598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4DBC24C3" w14:textId="7BDB7466" w:rsidR="00AC5DF3" w:rsidRPr="00E62C5E" w:rsidRDefault="00AC5DF3" w:rsidP="00AC5DF3">
                            <w:pPr>
                              <w:pStyle w:val="Beschriftung"/>
                              <w:rPr>
                                <w:szCs w:val="22"/>
                                <w:lang w:val="en-US"/>
                              </w:rPr>
                            </w:pPr>
                            <w:r>
                              <w:t>Figure 1</w:t>
                            </w:r>
                            <w:r w:rsidR="00357789">
                              <w:t>8</w:t>
                            </w:r>
                            <w:r>
                              <w:t>: created executable .jar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A5F26" id="Text Box 43" o:spid="_x0000_s1037" type="#_x0000_t202" style="position:absolute;margin-left:-.45pt;margin-top:264.5pt;width:470.5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kN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ffprf3sw5kxS7/jiP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" stroked="f">
                <v:textbox style="mso-fit-shape-to-text:t" inset="0,0,0,0">
                  <w:txbxContent>
                    <w:p w14:paraId="4DBC24C3" w14:textId="7BDB7466" w:rsidR="00AC5DF3" w:rsidRPr="00E62C5E" w:rsidRDefault="00AC5DF3" w:rsidP="00AC5DF3">
                      <w:pPr>
                        <w:pStyle w:val="Beschriftung"/>
                        <w:rPr>
                          <w:szCs w:val="22"/>
                          <w:lang w:val="en-US"/>
                        </w:rPr>
                      </w:pPr>
                      <w:r>
                        <w:t>Figure 1</w:t>
                      </w:r>
                      <w:r w:rsidR="00357789">
                        <w:t>8</w:t>
                      </w:r>
                      <w:r>
                        <w:t>: created executable .jar file</w:t>
                      </w:r>
                    </w:p>
                  </w:txbxContent>
                </v:textbox>
                <w10:wrap type="square"/>
              </v:shape>
            </w:pict>
          </mc:Fallback>
        </mc:AlternateContent>
      </w:r>
      <w:r w:rsidR="0017736A" w:rsidRPr="00EA130D">
        <w:rPr>
          <w:lang w:val="en-GB"/>
        </w:rPr>
        <w:t xml:space="preserve">After </w:t>
      </w:r>
      <w:r w:rsidR="005C5D10" w:rsidRPr="00EA130D">
        <w:rPr>
          <w:lang w:val="en-GB"/>
        </w:rPr>
        <w:t xml:space="preserve">installing the application under the corresponding </w:t>
      </w:r>
      <w:r w:rsidR="00854FE6" w:rsidRPr="00EA130D">
        <w:rPr>
          <w:lang w:val="en-GB"/>
        </w:rPr>
        <w:t>module folders/target</w:t>
      </w:r>
      <w:r w:rsidR="008A02D0" w:rsidRPr="00EA130D">
        <w:rPr>
          <w:lang w:val="en-GB"/>
        </w:rPr>
        <w:t xml:space="preserve"> the executable jar files are created.</w:t>
      </w:r>
      <w:r w:rsidR="008A02D0" w:rsidRPr="00EA130D">
        <w:rPr>
          <w:lang w:val="en-GB"/>
        </w:rPr>
        <w:br/>
      </w:r>
    </w:p>
    <w:p w14:paraId="5ED09184" w14:textId="7CF591E5" w:rsidR="007603F2" w:rsidRPr="00EA130D" w:rsidRDefault="007603F2" w:rsidP="00D0375E">
      <w:pPr>
        <w:rPr>
          <w:lang w:val="en-GB"/>
        </w:rPr>
      </w:pPr>
    </w:p>
    <w:p w14:paraId="69D47240" w14:textId="36CAADC3" w:rsidR="007603F2" w:rsidRPr="00EA130D" w:rsidRDefault="007603F2" w:rsidP="00D0375E">
      <w:pPr>
        <w:rPr>
          <w:lang w:val="en-GB"/>
        </w:rPr>
      </w:pPr>
    </w:p>
    <w:p w14:paraId="4AD44664" w14:textId="2BC7BF3B" w:rsidR="007603F2" w:rsidRPr="00EA130D" w:rsidRDefault="007603F2" w:rsidP="00D0375E">
      <w:pPr>
        <w:rPr>
          <w:lang w:val="en-GB"/>
        </w:rPr>
      </w:pPr>
    </w:p>
    <w:p w14:paraId="4B945188" w14:textId="5B14FA43" w:rsidR="007603F2" w:rsidRPr="00EA130D" w:rsidRDefault="007603F2" w:rsidP="00D0375E">
      <w:pPr>
        <w:rPr>
          <w:lang w:val="en-GB"/>
        </w:rPr>
      </w:pPr>
    </w:p>
    <w:p w14:paraId="28FDA3A6" w14:textId="6EF9DA8B" w:rsidR="007603F2" w:rsidRPr="00EA130D" w:rsidRDefault="007603F2" w:rsidP="00D0375E">
      <w:pPr>
        <w:rPr>
          <w:lang w:val="en-GB"/>
        </w:rPr>
      </w:pPr>
    </w:p>
    <w:p w14:paraId="4141477B" w14:textId="79ED9512" w:rsidR="007603F2" w:rsidRPr="00EA130D" w:rsidRDefault="003D0105" w:rsidP="00D0375E">
      <w:pPr>
        <w:rPr>
          <w:lang w:val="en-GB"/>
        </w:rPr>
      </w:pPr>
      <w:r w:rsidRPr="00EA130D">
        <w:rPr>
          <w:lang w:val="en-GB"/>
        </w:rPr>
        <w:t>These can be executed by using the following java command:</w:t>
      </w:r>
    </w:p>
    <w:p w14:paraId="4F800DE3" w14:textId="41087D36" w:rsidR="003D0105" w:rsidRPr="00EA130D" w:rsidRDefault="003D0105" w:rsidP="00D0375E">
      <w:pPr>
        <w:rPr>
          <w:lang w:val="en-GB"/>
        </w:rPr>
      </w:pPr>
    </w:p>
    <w:p w14:paraId="7F306BF4" w14:textId="6123E2F1" w:rsidR="007603F2" w:rsidRPr="00EA130D" w:rsidRDefault="00AC5DF3" w:rsidP="00D0375E">
      <w:pPr>
        <w:rPr>
          <w:lang w:val="en-GB"/>
        </w:rPr>
      </w:pPr>
      <w:r w:rsidRPr="00EA130D">
        <w:rPr>
          <w:noProof/>
          <w:lang w:val="en-GB"/>
        </w:rPr>
        <mc:AlternateContent>
          <mc:Choice Requires="wps">
            <w:drawing>
              <wp:anchor distT="0" distB="0" distL="114300" distR="114300" simplePos="0" relativeHeight="251658264" behindDoc="0" locked="0" layoutInCell="1" allowOverlap="1" wp14:anchorId="38C62253" wp14:editId="4385DEE2">
                <wp:simplePos x="0" y="0"/>
                <wp:positionH relativeFrom="column">
                  <wp:posOffset>309245</wp:posOffset>
                </wp:positionH>
                <wp:positionV relativeFrom="paragraph">
                  <wp:posOffset>3553460</wp:posOffset>
                </wp:positionV>
                <wp:extent cx="47726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wps:spPr>
                      <wps:txbx>
                        <w:txbxContent>
                          <w:p w14:paraId="3CBAE301" w14:textId="637DCA98" w:rsidR="00AC5DF3" w:rsidRPr="00AC5DF3" w:rsidRDefault="00AC5DF3" w:rsidP="00AC5DF3">
                            <w:pPr>
                              <w:pStyle w:val="Beschriftung"/>
                            </w:pPr>
                            <w:r>
                              <w:t>Figure 1</w:t>
                            </w:r>
                            <w:r w:rsidR="00357789">
                              <w:t>9</w:t>
                            </w:r>
                            <w:r>
                              <w:t>: execute server jar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62253" id="Text Box 44" o:spid="_x0000_s1038" type="#_x0000_t202" style="position:absolute;margin-left:24.35pt;margin-top:279.8pt;width:375.8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33L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c3MwXCwpJii3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" stroked="f">
                <v:textbox style="mso-fit-shape-to-text:t" inset="0,0,0,0">
                  <w:txbxContent>
                    <w:p w14:paraId="3CBAE301" w14:textId="637DCA98" w:rsidR="00AC5DF3" w:rsidRPr="00AC5DF3" w:rsidRDefault="00AC5DF3" w:rsidP="00AC5DF3">
                      <w:pPr>
                        <w:pStyle w:val="Beschriftung"/>
                      </w:pPr>
                      <w:r>
                        <w:t>Figure 1</w:t>
                      </w:r>
                      <w:r w:rsidR="00357789">
                        <w:t>9</w:t>
                      </w:r>
                      <w:r>
                        <w:t>: execute server jar</w:t>
                      </w:r>
                    </w:p>
                  </w:txbxContent>
                </v:textbox>
                <w10:wrap type="square"/>
              </v:shape>
            </w:pict>
          </mc:Fallback>
        </mc:AlternateContent>
      </w:r>
      <w:r w:rsidR="003D0105" w:rsidRPr="00EA130D">
        <w:rPr>
          <w:noProof/>
          <w:lang w:val="en-GB"/>
        </w:rPr>
        <w:drawing>
          <wp:anchor distT="0" distB="0" distL="114300" distR="114300" simplePos="0" relativeHeight="251658254" behindDoc="0" locked="0" layoutInCell="1" allowOverlap="1" wp14:anchorId="255E06A2" wp14:editId="237337B0">
            <wp:simplePos x="0" y="0"/>
            <wp:positionH relativeFrom="page">
              <wp:align>center</wp:align>
            </wp:positionH>
            <wp:positionV relativeFrom="paragraph">
              <wp:posOffset>3810</wp:posOffset>
            </wp:positionV>
            <wp:extent cx="4772660" cy="3492500"/>
            <wp:effectExtent l="0" t="0" r="889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72660" cy="3492500"/>
                    </a:xfrm>
                    <a:prstGeom prst="rect">
                      <a:avLst/>
                    </a:prstGeom>
                  </pic:spPr>
                </pic:pic>
              </a:graphicData>
            </a:graphic>
            <wp14:sizeRelH relativeFrom="margin">
              <wp14:pctWidth>0</wp14:pctWidth>
            </wp14:sizeRelH>
            <wp14:sizeRelV relativeFrom="margin">
              <wp14:pctHeight>0</wp14:pctHeight>
            </wp14:sizeRelV>
          </wp:anchor>
        </w:drawing>
      </w:r>
    </w:p>
    <w:p w14:paraId="46B746DE" w14:textId="56D57436" w:rsidR="007603F2" w:rsidRPr="00EA130D" w:rsidRDefault="007603F2" w:rsidP="00D0375E">
      <w:pPr>
        <w:rPr>
          <w:lang w:val="en-GB"/>
        </w:rPr>
      </w:pPr>
    </w:p>
    <w:p w14:paraId="5F8CC43D" w14:textId="3E870482" w:rsidR="007603F2" w:rsidRPr="00EA130D" w:rsidRDefault="007603F2" w:rsidP="00D0375E">
      <w:pPr>
        <w:rPr>
          <w:lang w:val="en-GB"/>
        </w:rPr>
      </w:pPr>
    </w:p>
    <w:p w14:paraId="671CE5D8" w14:textId="189204D2" w:rsidR="007603F2" w:rsidRPr="00EA130D" w:rsidRDefault="007603F2" w:rsidP="00D0375E">
      <w:pPr>
        <w:rPr>
          <w:lang w:val="en-GB"/>
        </w:rPr>
      </w:pPr>
    </w:p>
    <w:p w14:paraId="5B1A5961" w14:textId="3829ABD6" w:rsidR="007603F2" w:rsidRPr="00EA130D" w:rsidRDefault="007603F2" w:rsidP="00D0375E">
      <w:pPr>
        <w:rPr>
          <w:lang w:val="en-GB"/>
        </w:rPr>
      </w:pPr>
    </w:p>
    <w:p w14:paraId="6BB9F3A7" w14:textId="6D9EB23E" w:rsidR="007603F2" w:rsidRPr="00EA130D" w:rsidRDefault="007603F2" w:rsidP="00D0375E">
      <w:pPr>
        <w:rPr>
          <w:lang w:val="en-GB"/>
        </w:rPr>
      </w:pPr>
    </w:p>
    <w:p w14:paraId="45BC879B" w14:textId="1CC3A635" w:rsidR="007603F2" w:rsidRPr="00EA130D" w:rsidRDefault="007603F2" w:rsidP="00D0375E">
      <w:pPr>
        <w:rPr>
          <w:lang w:val="en-GB"/>
        </w:rPr>
      </w:pPr>
    </w:p>
    <w:p w14:paraId="7BCE26DC" w14:textId="2E57CF97" w:rsidR="007603F2" w:rsidRPr="00EA130D" w:rsidRDefault="007603F2" w:rsidP="00D0375E">
      <w:pPr>
        <w:rPr>
          <w:lang w:val="en-GB"/>
        </w:rPr>
      </w:pPr>
    </w:p>
    <w:p w14:paraId="104A76AF" w14:textId="68D9DDB4" w:rsidR="007603F2" w:rsidRPr="00EA130D" w:rsidRDefault="007603F2" w:rsidP="00D0375E">
      <w:pPr>
        <w:rPr>
          <w:lang w:val="en-GB"/>
        </w:rPr>
      </w:pPr>
    </w:p>
    <w:p w14:paraId="0CDBA490" w14:textId="48F14BE4" w:rsidR="007603F2" w:rsidRPr="00EA130D" w:rsidRDefault="007603F2" w:rsidP="00D0375E">
      <w:pPr>
        <w:rPr>
          <w:lang w:val="en-GB"/>
        </w:rPr>
      </w:pPr>
    </w:p>
    <w:p w14:paraId="296E8908" w14:textId="6AE1159B" w:rsidR="007603F2" w:rsidRPr="00EA130D" w:rsidRDefault="007603F2" w:rsidP="00D0375E">
      <w:pPr>
        <w:rPr>
          <w:lang w:val="en-GB"/>
        </w:rPr>
      </w:pPr>
    </w:p>
    <w:p w14:paraId="5BDE21E1" w14:textId="2E479E07" w:rsidR="007603F2" w:rsidRPr="00EA130D" w:rsidRDefault="007603F2" w:rsidP="00D0375E">
      <w:pPr>
        <w:rPr>
          <w:lang w:val="en-GB"/>
        </w:rPr>
      </w:pPr>
    </w:p>
    <w:p w14:paraId="279FC42B" w14:textId="365014F1" w:rsidR="007603F2" w:rsidRPr="00EA130D" w:rsidRDefault="007603F2" w:rsidP="00D0375E">
      <w:pPr>
        <w:rPr>
          <w:lang w:val="en-GB"/>
        </w:rPr>
      </w:pPr>
    </w:p>
    <w:p w14:paraId="1503E19E" w14:textId="0C88E7E3" w:rsidR="007603F2" w:rsidRPr="00EA130D" w:rsidRDefault="007603F2" w:rsidP="00D0375E">
      <w:pPr>
        <w:rPr>
          <w:lang w:val="en-GB"/>
        </w:rPr>
      </w:pPr>
    </w:p>
    <w:p w14:paraId="1CF88794" w14:textId="43106F26" w:rsidR="007603F2" w:rsidRPr="00EA130D" w:rsidRDefault="007603F2" w:rsidP="00D0375E">
      <w:pPr>
        <w:rPr>
          <w:lang w:val="en-GB"/>
        </w:rPr>
      </w:pPr>
    </w:p>
    <w:p w14:paraId="1BF42A28" w14:textId="76180590" w:rsidR="007603F2" w:rsidRPr="00EA130D" w:rsidRDefault="007603F2" w:rsidP="00D0375E">
      <w:pPr>
        <w:rPr>
          <w:lang w:val="en-GB"/>
        </w:rPr>
      </w:pPr>
    </w:p>
    <w:p w14:paraId="4744D0FF" w14:textId="77777777" w:rsidR="007603F2" w:rsidRPr="00EA130D" w:rsidRDefault="007603F2" w:rsidP="00D0375E">
      <w:pPr>
        <w:rPr>
          <w:lang w:val="en-GB"/>
        </w:rPr>
      </w:pPr>
    </w:p>
    <w:p w14:paraId="035E4890" w14:textId="72C2338C" w:rsidR="007603F2" w:rsidRPr="00EA130D" w:rsidRDefault="007603F2" w:rsidP="00D0375E">
      <w:pPr>
        <w:rPr>
          <w:lang w:val="en-GB"/>
        </w:rPr>
      </w:pPr>
    </w:p>
    <w:p w14:paraId="07657264" w14:textId="0A48A2AD" w:rsidR="007603F2" w:rsidRPr="00EA130D" w:rsidRDefault="007603F2" w:rsidP="00D0375E">
      <w:pPr>
        <w:rPr>
          <w:lang w:val="en-GB"/>
        </w:rPr>
      </w:pPr>
    </w:p>
    <w:p w14:paraId="53EA8FA7" w14:textId="65257A37" w:rsidR="007603F2" w:rsidRPr="00EA130D" w:rsidRDefault="007603F2" w:rsidP="00D0375E">
      <w:pPr>
        <w:rPr>
          <w:lang w:val="en-GB"/>
        </w:rPr>
      </w:pPr>
    </w:p>
    <w:p w14:paraId="55EB9EE4" w14:textId="35856497" w:rsidR="007603F2" w:rsidRPr="00EA130D" w:rsidRDefault="00E53C7B" w:rsidP="00D0375E">
      <w:pPr>
        <w:rPr>
          <w:lang w:val="en-GB"/>
        </w:rPr>
      </w:pPr>
      <w:r w:rsidRPr="00EA130D">
        <w:rPr>
          <w:noProof/>
          <w:lang w:val="en-GB"/>
        </w:rPr>
        <mc:AlternateContent>
          <mc:Choice Requires="wps">
            <w:drawing>
              <wp:anchor distT="0" distB="0" distL="114300" distR="114300" simplePos="0" relativeHeight="251658265" behindDoc="0" locked="0" layoutInCell="1" allowOverlap="1" wp14:anchorId="5970BA8A" wp14:editId="70D45DC1">
                <wp:simplePos x="0" y="0"/>
                <wp:positionH relativeFrom="column">
                  <wp:posOffset>-131445</wp:posOffset>
                </wp:positionH>
                <wp:positionV relativeFrom="paragraph">
                  <wp:posOffset>3212465</wp:posOffset>
                </wp:positionV>
                <wp:extent cx="59759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B89B9E8" w14:textId="3F87226C" w:rsidR="00E53C7B" w:rsidRPr="00961A77" w:rsidRDefault="00E53C7B" w:rsidP="00E53C7B">
                            <w:pPr>
                              <w:pStyle w:val="Beschriftung"/>
                              <w:rPr>
                                <w:noProof/>
                                <w:szCs w:val="22"/>
                              </w:rPr>
                            </w:pPr>
                            <w:r>
                              <w:t xml:space="preserve">Figure </w:t>
                            </w:r>
                            <w:r w:rsidR="00357789">
                              <w:t>20</w:t>
                            </w:r>
                            <w:r>
                              <w:t>: server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0BA8A" id="Text Box 45" o:spid="_x0000_s1039" type="#_x0000_t202" style="position:absolute;margin-left:-10.35pt;margin-top:252.95pt;width:470.5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BH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" stroked="f">
                <v:textbox style="mso-fit-shape-to-text:t" inset="0,0,0,0">
                  <w:txbxContent>
                    <w:p w14:paraId="6B89B9E8" w14:textId="3F87226C" w:rsidR="00E53C7B" w:rsidRPr="00961A77" w:rsidRDefault="00E53C7B" w:rsidP="00E53C7B">
                      <w:pPr>
                        <w:pStyle w:val="Beschriftung"/>
                        <w:rPr>
                          <w:noProof/>
                          <w:szCs w:val="22"/>
                        </w:rPr>
                      </w:pPr>
                      <w:r>
                        <w:t xml:space="preserve">Figure </w:t>
                      </w:r>
                      <w:r w:rsidR="00357789">
                        <w:t>20</w:t>
                      </w:r>
                      <w:r>
                        <w:t>: server running</w:t>
                      </w:r>
                    </w:p>
                  </w:txbxContent>
                </v:textbox>
                <w10:wrap type="square"/>
              </v:shape>
            </w:pict>
          </mc:Fallback>
        </mc:AlternateContent>
      </w:r>
      <w:r w:rsidR="00AC5DF3" w:rsidRPr="00EA130D">
        <w:rPr>
          <w:noProof/>
          <w:lang w:val="en-GB"/>
        </w:rPr>
        <w:drawing>
          <wp:anchor distT="0" distB="0" distL="114300" distR="114300" simplePos="0" relativeHeight="251658255" behindDoc="0" locked="0" layoutInCell="1" allowOverlap="1" wp14:anchorId="07358962" wp14:editId="4F296F54">
            <wp:simplePos x="0" y="0"/>
            <wp:positionH relativeFrom="margin">
              <wp:posOffset>-131542</wp:posOffset>
            </wp:positionH>
            <wp:positionV relativeFrom="paragraph">
              <wp:posOffset>213458</wp:posOffset>
            </wp:positionV>
            <wp:extent cx="5975985" cy="2941955"/>
            <wp:effectExtent l="0" t="0" r="5715"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5985" cy="2941955"/>
                    </a:xfrm>
                    <a:prstGeom prst="rect">
                      <a:avLst/>
                    </a:prstGeom>
                  </pic:spPr>
                </pic:pic>
              </a:graphicData>
            </a:graphic>
          </wp:anchor>
        </w:drawing>
      </w:r>
    </w:p>
    <w:p w14:paraId="42274BE7" w14:textId="49B19104" w:rsidR="007603F2" w:rsidRPr="00EA130D" w:rsidRDefault="007603F2" w:rsidP="00D0375E">
      <w:pPr>
        <w:rPr>
          <w:lang w:val="en-GB"/>
        </w:rPr>
      </w:pPr>
    </w:p>
    <w:p w14:paraId="71CC054E" w14:textId="2E2455B2" w:rsidR="007603F2" w:rsidRPr="00EA130D" w:rsidRDefault="007603F2" w:rsidP="00D0375E">
      <w:pPr>
        <w:rPr>
          <w:lang w:val="en-GB"/>
        </w:rPr>
      </w:pPr>
    </w:p>
    <w:p w14:paraId="514E1A8D" w14:textId="6F7F633C" w:rsidR="007603F2" w:rsidRPr="00EA130D" w:rsidRDefault="007603F2" w:rsidP="00D0375E">
      <w:pPr>
        <w:rPr>
          <w:lang w:val="en-GB"/>
        </w:rPr>
      </w:pPr>
    </w:p>
    <w:p w14:paraId="6889A0D5" w14:textId="29408051" w:rsidR="007603F2" w:rsidRPr="00EA130D" w:rsidRDefault="007603F2" w:rsidP="00D0375E">
      <w:pPr>
        <w:rPr>
          <w:lang w:val="en-GB"/>
        </w:rPr>
      </w:pPr>
    </w:p>
    <w:p w14:paraId="3476C573" w14:textId="6621E40C" w:rsidR="007603F2" w:rsidRPr="00EA130D" w:rsidRDefault="007603F2" w:rsidP="00D0375E">
      <w:pPr>
        <w:rPr>
          <w:lang w:val="en-GB"/>
        </w:rPr>
      </w:pPr>
    </w:p>
    <w:p w14:paraId="45276380" w14:textId="36740401" w:rsidR="007603F2" w:rsidRPr="00EA130D" w:rsidRDefault="007603F2" w:rsidP="00D0375E">
      <w:pPr>
        <w:rPr>
          <w:lang w:val="en-GB"/>
        </w:rPr>
      </w:pPr>
    </w:p>
    <w:p w14:paraId="73454F5C" w14:textId="55649DFD" w:rsidR="007603F2" w:rsidRPr="00EA130D" w:rsidRDefault="003D0105" w:rsidP="00D0375E">
      <w:pPr>
        <w:rPr>
          <w:lang w:val="en-GB"/>
        </w:rPr>
      </w:pPr>
      <w:r w:rsidRPr="00EA130D">
        <w:rPr>
          <w:lang w:val="en-GB"/>
        </w:rPr>
        <w:lastRenderedPageBreak/>
        <w:t>Same procedure for client/simulator/hasher:</w:t>
      </w:r>
    </w:p>
    <w:p w14:paraId="1F152BA4" w14:textId="4DE30853" w:rsidR="003D0105" w:rsidRPr="00EA130D" w:rsidRDefault="003D0105" w:rsidP="00D0375E">
      <w:pPr>
        <w:rPr>
          <w:lang w:val="en-GB"/>
        </w:rPr>
      </w:pPr>
    </w:p>
    <w:p w14:paraId="0909D39B" w14:textId="701A6C9D" w:rsidR="007603F2" w:rsidRPr="00EA130D" w:rsidRDefault="00E53C7B" w:rsidP="00D0375E">
      <w:pPr>
        <w:rPr>
          <w:lang w:val="en-GB"/>
        </w:rPr>
      </w:pPr>
      <w:r w:rsidRPr="00EA130D">
        <w:rPr>
          <w:noProof/>
          <w:lang w:val="en-GB"/>
        </w:rPr>
        <w:drawing>
          <wp:anchor distT="0" distB="0" distL="114300" distR="114300" simplePos="0" relativeHeight="251658257" behindDoc="0" locked="0" layoutInCell="1" allowOverlap="1" wp14:anchorId="606EB6BB" wp14:editId="40C5A411">
            <wp:simplePos x="0" y="0"/>
            <wp:positionH relativeFrom="page">
              <wp:align>center</wp:align>
            </wp:positionH>
            <wp:positionV relativeFrom="paragraph">
              <wp:posOffset>19734</wp:posOffset>
            </wp:positionV>
            <wp:extent cx="4799965" cy="2649220"/>
            <wp:effectExtent l="0" t="0" r="635"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99965" cy="2649220"/>
                    </a:xfrm>
                    <a:prstGeom prst="rect">
                      <a:avLst/>
                    </a:prstGeom>
                  </pic:spPr>
                </pic:pic>
              </a:graphicData>
            </a:graphic>
            <wp14:sizeRelH relativeFrom="margin">
              <wp14:pctWidth>0</wp14:pctWidth>
            </wp14:sizeRelH>
            <wp14:sizeRelV relativeFrom="margin">
              <wp14:pctHeight>0</wp14:pctHeight>
            </wp14:sizeRelV>
          </wp:anchor>
        </w:drawing>
      </w:r>
    </w:p>
    <w:p w14:paraId="135F4F22" w14:textId="5AD70E5C" w:rsidR="007603F2" w:rsidRPr="00EA130D" w:rsidRDefault="007603F2" w:rsidP="00D0375E">
      <w:pPr>
        <w:rPr>
          <w:lang w:val="en-GB"/>
        </w:rPr>
      </w:pPr>
    </w:p>
    <w:p w14:paraId="2EA88CD4" w14:textId="138E1B82" w:rsidR="007603F2" w:rsidRPr="00EA130D" w:rsidRDefault="007603F2" w:rsidP="00D0375E">
      <w:pPr>
        <w:rPr>
          <w:lang w:val="en-GB"/>
        </w:rPr>
      </w:pPr>
    </w:p>
    <w:p w14:paraId="1E07C690" w14:textId="7DF443B9" w:rsidR="007603F2" w:rsidRPr="00EA130D" w:rsidRDefault="007603F2" w:rsidP="00D0375E">
      <w:pPr>
        <w:rPr>
          <w:lang w:val="en-GB"/>
        </w:rPr>
      </w:pPr>
    </w:p>
    <w:p w14:paraId="1AA4BEB6" w14:textId="35999086" w:rsidR="007603F2" w:rsidRPr="00EA130D" w:rsidRDefault="007603F2" w:rsidP="00D0375E">
      <w:pPr>
        <w:rPr>
          <w:lang w:val="en-GB"/>
        </w:rPr>
      </w:pPr>
    </w:p>
    <w:p w14:paraId="34DC804A" w14:textId="345E4B3B" w:rsidR="007603F2" w:rsidRPr="00EA130D" w:rsidRDefault="007603F2" w:rsidP="00D0375E">
      <w:pPr>
        <w:rPr>
          <w:lang w:val="en-GB"/>
        </w:rPr>
      </w:pPr>
    </w:p>
    <w:p w14:paraId="4A0A52AD" w14:textId="59CDDB1E" w:rsidR="007603F2" w:rsidRPr="00EA130D" w:rsidRDefault="007603F2" w:rsidP="00D0375E">
      <w:pPr>
        <w:rPr>
          <w:lang w:val="en-GB"/>
        </w:rPr>
      </w:pPr>
    </w:p>
    <w:p w14:paraId="26DB51E8" w14:textId="7138AD7B" w:rsidR="007603F2" w:rsidRPr="00EA130D" w:rsidRDefault="007603F2" w:rsidP="00D0375E">
      <w:pPr>
        <w:rPr>
          <w:lang w:val="en-GB"/>
        </w:rPr>
      </w:pPr>
    </w:p>
    <w:p w14:paraId="6614157D" w14:textId="5EEA7BF1" w:rsidR="007603F2" w:rsidRPr="00EA130D" w:rsidRDefault="007603F2" w:rsidP="00D0375E">
      <w:pPr>
        <w:rPr>
          <w:lang w:val="en-GB"/>
        </w:rPr>
      </w:pPr>
    </w:p>
    <w:p w14:paraId="4B1839BB" w14:textId="39E8523F" w:rsidR="007603F2" w:rsidRPr="00EA130D" w:rsidRDefault="007603F2" w:rsidP="00D0375E">
      <w:pPr>
        <w:rPr>
          <w:lang w:val="en-GB"/>
        </w:rPr>
      </w:pPr>
    </w:p>
    <w:p w14:paraId="69653F88" w14:textId="35FF0CAA" w:rsidR="007603F2" w:rsidRPr="00EA130D" w:rsidRDefault="007603F2" w:rsidP="00D0375E">
      <w:pPr>
        <w:rPr>
          <w:lang w:val="en-GB"/>
        </w:rPr>
      </w:pPr>
    </w:p>
    <w:p w14:paraId="677E9673" w14:textId="78A6724E" w:rsidR="007603F2" w:rsidRPr="00EA130D" w:rsidRDefault="007603F2" w:rsidP="00D0375E">
      <w:pPr>
        <w:rPr>
          <w:lang w:val="en-GB"/>
        </w:rPr>
      </w:pPr>
    </w:p>
    <w:p w14:paraId="12CCA6F6" w14:textId="599AA3BB" w:rsidR="007603F2" w:rsidRPr="00EA130D" w:rsidRDefault="007603F2" w:rsidP="00D0375E">
      <w:pPr>
        <w:rPr>
          <w:lang w:val="en-GB"/>
        </w:rPr>
      </w:pPr>
    </w:p>
    <w:p w14:paraId="0E123061" w14:textId="19C32CAD" w:rsidR="007603F2" w:rsidRPr="00EA130D" w:rsidRDefault="00E53C7B" w:rsidP="00D0375E">
      <w:pPr>
        <w:rPr>
          <w:lang w:val="en-GB"/>
        </w:rPr>
      </w:pPr>
      <w:r w:rsidRPr="00EA130D">
        <w:rPr>
          <w:noProof/>
          <w:lang w:val="en-GB"/>
        </w:rPr>
        <mc:AlternateContent>
          <mc:Choice Requires="wps">
            <w:drawing>
              <wp:anchor distT="0" distB="0" distL="114300" distR="114300" simplePos="0" relativeHeight="251658266" behindDoc="0" locked="0" layoutInCell="1" allowOverlap="1" wp14:anchorId="41482141" wp14:editId="6F959820">
                <wp:simplePos x="0" y="0"/>
                <wp:positionH relativeFrom="page">
                  <wp:align>center</wp:align>
                </wp:positionH>
                <wp:positionV relativeFrom="paragraph">
                  <wp:posOffset>277886</wp:posOffset>
                </wp:positionV>
                <wp:extent cx="5975985" cy="635"/>
                <wp:effectExtent l="0" t="0" r="5715" b="1905"/>
                <wp:wrapSquare wrapText="bothSides"/>
                <wp:docPr id="46" name="Text Box 46"/>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B63C688" w14:textId="57AE82F7" w:rsidR="00E53C7B" w:rsidRPr="00891DAF" w:rsidRDefault="00E53C7B" w:rsidP="00E53C7B">
                            <w:pPr>
                              <w:pStyle w:val="Beschriftung"/>
                              <w:rPr>
                                <w:noProof/>
                                <w:szCs w:val="22"/>
                              </w:rPr>
                            </w:pPr>
                            <w:r>
                              <w:t xml:space="preserve">Figure </w:t>
                            </w:r>
                            <w:r w:rsidR="00EA130D">
                              <w:t>2</w:t>
                            </w:r>
                            <w:r w:rsidR="00357789">
                              <w:t>1</w:t>
                            </w:r>
                            <w:r>
                              <w:t>: execute client jar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82141" id="Text Box 46" o:spid="_x0000_s1040" type="#_x0000_t202" style="position:absolute;margin-left:0;margin-top:21.9pt;width:470.55pt;height:.05pt;z-index:25165826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" stroked="f">
                <v:textbox style="mso-fit-shape-to-text:t" inset="0,0,0,0">
                  <w:txbxContent>
                    <w:p w14:paraId="7B63C688" w14:textId="57AE82F7" w:rsidR="00E53C7B" w:rsidRPr="00891DAF" w:rsidRDefault="00E53C7B" w:rsidP="00E53C7B">
                      <w:pPr>
                        <w:pStyle w:val="Beschriftung"/>
                        <w:rPr>
                          <w:noProof/>
                          <w:szCs w:val="22"/>
                        </w:rPr>
                      </w:pPr>
                      <w:r>
                        <w:t xml:space="preserve">Figure </w:t>
                      </w:r>
                      <w:r w:rsidR="00EA130D">
                        <w:t>2</w:t>
                      </w:r>
                      <w:r w:rsidR="00357789">
                        <w:t>1</w:t>
                      </w:r>
                      <w:r>
                        <w:t>: execute client jar</w:t>
                      </w:r>
                    </w:p>
                  </w:txbxContent>
                </v:textbox>
                <w10:wrap type="square" anchorx="page"/>
              </v:shape>
            </w:pict>
          </mc:Fallback>
        </mc:AlternateContent>
      </w:r>
    </w:p>
    <w:p w14:paraId="4C3ED107" w14:textId="1B4C9D49" w:rsidR="007603F2" w:rsidRPr="00EA130D" w:rsidRDefault="007603F2" w:rsidP="00D0375E">
      <w:pPr>
        <w:rPr>
          <w:lang w:val="en-GB"/>
        </w:rPr>
      </w:pPr>
    </w:p>
    <w:p w14:paraId="2AEE33A8" w14:textId="7AE465E2" w:rsidR="007603F2" w:rsidRPr="00EA130D" w:rsidRDefault="00E53C7B" w:rsidP="00D0375E">
      <w:pPr>
        <w:rPr>
          <w:lang w:val="en-GB"/>
        </w:rPr>
      </w:pPr>
      <w:r w:rsidRPr="00EA130D">
        <w:rPr>
          <w:noProof/>
          <w:lang w:val="en-GB"/>
        </w:rPr>
        <mc:AlternateContent>
          <mc:Choice Requires="wps">
            <w:drawing>
              <wp:anchor distT="0" distB="0" distL="114300" distR="114300" simplePos="0" relativeHeight="251658267" behindDoc="0" locked="0" layoutInCell="1" allowOverlap="1" wp14:anchorId="2725900E" wp14:editId="58FB6945">
                <wp:simplePos x="0" y="0"/>
                <wp:positionH relativeFrom="column">
                  <wp:posOffset>358775</wp:posOffset>
                </wp:positionH>
                <wp:positionV relativeFrom="paragraph">
                  <wp:posOffset>3968115</wp:posOffset>
                </wp:positionV>
                <wp:extent cx="52558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14:paraId="1FA0F62A" w14:textId="4E7D01DC" w:rsidR="00E53C7B" w:rsidRPr="00C333CA" w:rsidRDefault="00E53C7B" w:rsidP="00E53C7B">
                            <w:pPr>
                              <w:pStyle w:val="Beschriftung"/>
                              <w:rPr>
                                <w:szCs w:val="22"/>
                                <w:lang w:val="en-GB"/>
                              </w:rPr>
                            </w:pPr>
                            <w:r>
                              <w:t xml:space="preserve">Figure </w:t>
                            </w:r>
                            <w:r w:rsidR="00EA130D">
                              <w:t>2</w:t>
                            </w:r>
                            <w:r w:rsidR="00357789">
                              <w:t>2</w:t>
                            </w:r>
                            <w:r>
                              <w:t>: Client and Server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5900E" id="Text Box 47" o:spid="_x0000_s1041" type="#_x0000_t202" style="position:absolute;margin-left:28.25pt;margin-top:312.45pt;width:413.8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paGgIAAEAEAAAOAAAAZHJzL2Uyb0RvYy54bWysU8Fu2zAMvQ/YPwi6L04ypO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FfLG4/bTgTFLs5uM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" stroked="f">
                <v:textbox style="mso-fit-shape-to-text:t" inset="0,0,0,0">
                  <w:txbxContent>
                    <w:p w14:paraId="1FA0F62A" w14:textId="4E7D01DC" w:rsidR="00E53C7B" w:rsidRPr="00C333CA" w:rsidRDefault="00E53C7B" w:rsidP="00E53C7B">
                      <w:pPr>
                        <w:pStyle w:val="Beschriftung"/>
                        <w:rPr>
                          <w:szCs w:val="22"/>
                          <w:lang w:val="en-GB"/>
                        </w:rPr>
                      </w:pPr>
                      <w:r>
                        <w:t xml:space="preserve">Figure </w:t>
                      </w:r>
                      <w:r w:rsidR="00EA130D">
                        <w:t>2</w:t>
                      </w:r>
                      <w:r w:rsidR="00357789">
                        <w:t>2</w:t>
                      </w:r>
                      <w:r>
                        <w:t>: Client and Server running</w:t>
                      </w:r>
                    </w:p>
                  </w:txbxContent>
                </v:textbox>
                <w10:wrap type="square"/>
              </v:shape>
            </w:pict>
          </mc:Fallback>
        </mc:AlternateContent>
      </w:r>
      <w:r w:rsidRPr="00EA130D">
        <w:rPr>
          <w:noProof/>
          <w:lang w:val="en-GB"/>
        </w:rPr>
        <w:drawing>
          <wp:anchor distT="0" distB="0" distL="114300" distR="114300" simplePos="0" relativeHeight="251658258" behindDoc="0" locked="0" layoutInCell="1" allowOverlap="1" wp14:anchorId="45EC39FE" wp14:editId="4DEBD2F3">
            <wp:simplePos x="0" y="0"/>
            <wp:positionH relativeFrom="margin">
              <wp:align>center</wp:align>
            </wp:positionH>
            <wp:positionV relativeFrom="paragraph">
              <wp:posOffset>7620</wp:posOffset>
            </wp:positionV>
            <wp:extent cx="5255895" cy="3903345"/>
            <wp:effectExtent l="0" t="0" r="1905" b="1905"/>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5895" cy="3903345"/>
                    </a:xfrm>
                    <a:prstGeom prst="rect">
                      <a:avLst/>
                    </a:prstGeom>
                  </pic:spPr>
                </pic:pic>
              </a:graphicData>
            </a:graphic>
            <wp14:sizeRelH relativeFrom="margin">
              <wp14:pctWidth>0</wp14:pctWidth>
            </wp14:sizeRelH>
            <wp14:sizeRelV relativeFrom="margin">
              <wp14:pctHeight>0</wp14:pctHeight>
            </wp14:sizeRelV>
          </wp:anchor>
        </w:drawing>
      </w:r>
    </w:p>
    <w:p w14:paraId="37595AAC" w14:textId="2C5A8982" w:rsidR="007603F2" w:rsidRPr="00EA130D" w:rsidRDefault="007603F2" w:rsidP="00D0375E">
      <w:pPr>
        <w:rPr>
          <w:lang w:val="en-GB"/>
        </w:rPr>
      </w:pPr>
    </w:p>
    <w:p w14:paraId="44D19EF7" w14:textId="139FD5F8" w:rsidR="007603F2" w:rsidRPr="00EA130D" w:rsidRDefault="007603F2" w:rsidP="00D0375E">
      <w:pPr>
        <w:rPr>
          <w:lang w:val="en-GB"/>
        </w:rPr>
      </w:pPr>
    </w:p>
    <w:p w14:paraId="0EA810F5" w14:textId="6D036A0C" w:rsidR="007603F2" w:rsidRPr="00EA130D" w:rsidRDefault="007603F2" w:rsidP="00D0375E">
      <w:pPr>
        <w:rPr>
          <w:lang w:val="en-GB"/>
        </w:rPr>
      </w:pPr>
    </w:p>
    <w:p w14:paraId="57991218" w14:textId="2351FC59" w:rsidR="007603F2" w:rsidRPr="00EA130D" w:rsidRDefault="007603F2" w:rsidP="00D0375E">
      <w:pPr>
        <w:rPr>
          <w:lang w:val="en-GB"/>
        </w:rPr>
      </w:pPr>
    </w:p>
    <w:p w14:paraId="13C2F830" w14:textId="0EC48613" w:rsidR="00605077" w:rsidRPr="00EA130D" w:rsidRDefault="00605077" w:rsidP="00D0375E">
      <w:pPr>
        <w:rPr>
          <w:lang w:val="en-GB"/>
        </w:rPr>
      </w:pPr>
    </w:p>
    <w:p w14:paraId="76B1DA1F" w14:textId="3B8ACAE9" w:rsidR="0067055E" w:rsidRPr="00EA130D" w:rsidRDefault="0067055E" w:rsidP="00D0375E">
      <w:pPr>
        <w:rPr>
          <w:lang w:val="en-GB"/>
        </w:rPr>
      </w:pPr>
    </w:p>
    <w:p w14:paraId="32349DA7" w14:textId="273DC858" w:rsidR="0067055E" w:rsidRPr="00EA130D" w:rsidRDefault="0067055E" w:rsidP="00D0375E">
      <w:pPr>
        <w:rPr>
          <w:lang w:val="en-GB"/>
        </w:rPr>
      </w:pPr>
    </w:p>
    <w:p w14:paraId="7E43C76B" w14:textId="79184FDA" w:rsidR="0067055E" w:rsidRPr="00EA130D" w:rsidRDefault="0067055E" w:rsidP="00D0375E">
      <w:pPr>
        <w:rPr>
          <w:lang w:val="en-GB"/>
        </w:rPr>
      </w:pPr>
    </w:p>
    <w:p w14:paraId="6BBABBB6" w14:textId="77777777" w:rsidR="0067055E" w:rsidRPr="00EA130D" w:rsidRDefault="0067055E" w:rsidP="00D0375E">
      <w:pPr>
        <w:rPr>
          <w:lang w:val="en-GB"/>
        </w:rPr>
      </w:pPr>
    </w:p>
    <w:p w14:paraId="674399B5" w14:textId="06DA0F34" w:rsidR="00605077" w:rsidRPr="00EA130D" w:rsidRDefault="00605077" w:rsidP="00D0375E">
      <w:pPr>
        <w:rPr>
          <w:lang w:val="en-GB"/>
        </w:rPr>
      </w:pPr>
    </w:p>
    <w:p w14:paraId="41C5295F" w14:textId="77777777" w:rsidR="000A618E" w:rsidRPr="00EA130D" w:rsidRDefault="000A618E" w:rsidP="00D0375E">
      <w:pPr>
        <w:rPr>
          <w:lang w:val="en-GB"/>
        </w:rPr>
      </w:pPr>
    </w:p>
    <w:p w14:paraId="42E2E1E5" w14:textId="77777777" w:rsidR="000A618E" w:rsidRPr="00EA130D" w:rsidRDefault="000A618E" w:rsidP="00D0375E">
      <w:pPr>
        <w:rPr>
          <w:lang w:val="en-GB"/>
        </w:rPr>
      </w:pPr>
    </w:p>
    <w:p w14:paraId="5D5F7D42" w14:textId="77777777" w:rsidR="000A618E" w:rsidRPr="00EA130D" w:rsidRDefault="000A618E" w:rsidP="00D0375E">
      <w:pPr>
        <w:rPr>
          <w:lang w:val="en-GB"/>
        </w:rPr>
      </w:pPr>
    </w:p>
    <w:p w14:paraId="699B9999" w14:textId="77777777" w:rsidR="000A618E" w:rsidRPr="00EA130D" w:rsidRDefault="000A618E" w:rsidP="00D0375E">
      <w:pPr>
        <w:rPr>
          <w:lang w:val="en-GB"/>
        </w:rPr>
      </w:pPr>
    </w:p>
    <w:p w14:paraId="3B80ED7B" w14:textId="77777777" w:rsidR="000A618E" w:rsidRPr="00EA130D" w:rsidRDefault="000A618E" w:rsidP="00D0375E">
      <w:pPr>
        <w:rPr>
          <w:lang w:val="en-GB"/>
        </w:rPr>
      </w:pPr>
    </w:p>
    <w:p w14:paraId="53B78AFB" w14:textId="77777777" w:rsidR="000A618E" w:rsidRPr="00EA130D" w:rsidRDefault="000A618E" w:rsidP="00D0375E">
      <w:pPr>
        <w:rPr>
          <w:lang w:val="en-GB"/>
        </w:rPr>
      </w:pPr>
    </w:p>
    <w:p w14:paraId="2DEA5741" w14:textId="77777777" w:rsidR="000A618E" w:rsidRPr="00EA130D" w:rsidRDefault="000A618E" w:rsidP="00D0375E">
      <w:pPr>
        <w:rPr>
          <w:lang w:val="en-GB"/>
        </w:rPr>
      </w:pPr>
    </w:p>
    <w:p w14:paraId="453E3A94" w14:textId="77777777" w:rsidR="000A618E" w:rsidRPr="00EA130D" w:rsidRDefault="000A618E" w:rsidP="00D0375E">
      <w:pPr>
        <w:rPr>
          <w:lang w:val="en-GB"/>
        </w:rPr>
      </w:pPr>
    </w:p>
    <w:p w14:paraId="4052ACEF" w14:textId="77777777" w:rsidR="000A618E" w:rsidRPr="00EA130D" w:rsidRDefault="000A618E" w:rsidP="00D0375E">
      <w:pPr>
        <w:rPr>
          <w:lang w:val="en-GB"/>
        </w:rPr>
      </w:pPr>
    </w:p>
    <w:p w14:paraId="14E942EE" w14:textId="77777777" w:rsidR="000A618E" w:rsidRPr="00EA130D" w:rsidRDefault="000A618E" w:rsidP="00D0375E">
      <w:pPr>
        <w:rPr>
          <w:lang w:val="en-GB"/>
        </w:rPr>
      </w:pPr>
    </w:p>
    <w:p w14:paraId="0A245035" w14:textId="77777777" w:rsidR="000A618E" w:rsidRPr="00EA130D" w:rsidRDefault="000A618E" w:rsidP="00D0375E">
      <w:pPr>
        <w:rPr>
          <w:lang w:val="en-GB"/>
        </w:rPr>
      </w:pPr>
    </w:p>
    <w:p w14:paraId="759F121B" w14:textId="77777777" w:rsidR="000A618E" w:rsidRPr="00EA130D" w:rsidRDefault="000A618E" w:rsidP="00D0375E">
      <w:pPr>
        <w:rPr>
          <w:lang w:val="en-GB"/>
        </w:rPr>
      </w:pPr>
    </w:p>
    <w:p w14:paraId="2E5E580C" w14:textId="77777777" w:rsidR="000A618E" w:rsidRPr="00EA130D" w:rsidRDefault="000A618E" w:rsidP="00D0375E">
      <w:pPr>
        <w:rPr>
          <w:lang w:val="en-GB"/>
        </w:rPr>
      </w:pPr>
    </w:p>
    <w:p w14:paraId="51DF6A2A" w14:textId="77777777" w:rsidR="000A618E" w:rsidRPr="00EA130D" w:rsidRDefault="000A618E" w:rsidP="00D0375E">
      <w:pPr>
        <w:rPr>
          <w:lang w:val="en-GB"/>
        </w:rPr>
      </w:pPr>
    </w:p>
    <w:p w14:paraId="1B991471" w14:textId="77777777" w:rsidR="000A618E" w:rsidRPr="00EA130D" w:rsidRDefault="000A618E" w:rsidP="00D0375E">
      <w:pPr>
        <w:rPr>
          <w:lang w:val="en-GB"/>
        </w:rPr>
      </w:pPr>
    </w:p>
    <w:p w14:paraId="77CE5BBB" w14:textId="77777777" w:rsidR="000A618E" w:rsidRPr="00EA130D" w:rsidRDefault="000A618E" w:rsidP="00D0375E">
      <w:pPr>
        <w:rPr>
          <w:lang w:val="en-GB"/>
        </w:rPr>
      </w:pPr>
    </w:p>
    <w:p w14:paraId="5C23734A" w14:textId="77777777" w:rsidR="000A618E" w:rsidRPr="00EA130D" w:rsidRDefault="000A618E" w:rsidP="00D0375E">
      <w:pPr>
        <w:rPr>
          <w:lang w:val="en-GB"/>
        </w:rPr>
      </w:pPr>
    </w:p>
    <w:p w14:paraId="53730C24" w14:textId="7B2B09D4" w:rsidR="000A618E" w:rsidRPr="00EA130D" w:rsidRDefault="0077089F" w:rsidP="00D0375E">
      <w:pPr>
        <w:rPr>
          <w:lang w:val="en-GB"/>
        </w:rPr>
      </w:pPr>
      <w:r w:rsidRPr="00EA130D">
        <w:rPr>
          <w:noProof/>
          <w:lang w:val="en-GB"/>
        </w:rPr>
        <w:lastRenderedPageBreak/>
        <mc:AlternateContent>
          <mc:Choice Requires="wps">
            <w:drawing>
              <wp:anchor distT="0" distB="0" distL="114300" distR="114300" simplePos="0" relativeHeight="251658273" behindDoc="0" locked="0" layoutInCell="1" allowOverlap="1" wp14:anchorId="3D251229" wp14:editId="5793ABBB">
                <wp:simplePos x="0" y="0"/>
                <wp:positionH relativeFrom="column">
                  <wp:posOffset>43815</wp:posOffset>
                </wp:positionH>
                <wp:positionV relativeFrom="paragraph">
                  <wp:posOffset>1666875</wp:posOffset>
                </wp:positionV>
                <wp:extent cx="59759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2742558" w14:textId="781D2E86" w:rsidR="0077089F" w:rsidRPr="00000DE7" w:rsidRDefault="0077089F" w:rsidP="0077089F">
                            <w:pPr>
                              <w:pStyle w:val="Beschriftung"/>
                              <w:rPr>
                                <w:noProof/>
                                <w:szCs w:val="22"/>
                                <w:lang w:val="en-GB"/>
                              </w:rPr>
                            </w:pPr>
                            <w:r>
                              <w:t>Figure 2</w:t>
                            </w:r>
                            <w:r w:rsidR="00357789">
                              <w:t>3</w:t>
                            </w:r>
                            <w:r>
                              <w:rPr>
                                <w:lang w:val="de-DE"/>
                              </w:rPr>
                              <w: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51229" id="Text Box 31" o:spid="_x0000_s1042" type="#_x0000_t202" style="position:absolute;margin-left:3.45pt;margin-top:131.25pt;width:470.5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b2GwIAAEAEAAAOAAAAZHJzL2Uyb0RvYy54bWysU8Fu2zAMvQ/YPwi6L046JGu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efZre3U45kxSb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" stroked="f">
                <v:textbox style="mso-fit-shape-to-text:t" inset="0,0,0,0">
                  <w:txbxContent>
                    <w:p w14:paraId="62742558" w14:textId="781D2E86" w:rsidR="0077089F" w:rsidRPr="00000DE7" w:rsidRDefault="0077089F" w:rsidP="0077089F">
                      <w:pPr>
                        <w:pStyle w:val="Beschriftung"/>
                        <w:rPr>
                          <w:noProof/>
                          <w:szCs w:val="22"/>
                          <w:lang w:val="en-GB"/>
                        </w:rPr>
                      </w:pPr>
                      <w:r>
                        <w:t>Figure 2</w:t>
                      </w:r>
                      <w:r w:rsidR="00357789">
                        <w:t>3</w:t>
                      </w:r>
                      <w:r>
                        <w:rPr>
                          <w:lang w:val="de-DE"/>
                        </w:rPr>
                        <w:t>: Simulator</w:t>
                      </w:r>
                    </w:p>
                  </w:txbxContent>
                </v:textbox>
                <w10:wrap type="square"/>
              </v:shape>
            </w:pict>
          </mc:Fallback>
        </mc:AlternateContent>
      </w:r>
      <w:r w:rsidR="009D6662" w:rsidRPr="00EA130D">
        <w:rPr>
          <w:noProof/>
          <w:lang w:val="en-GB"/>
        </w:rPr>
        <w:drawing>
          <wp:anchor distT="0" distB="0" distL="114300" distR="114300" simplePos="0" relativeHeight="251658271" behindDoc="0" locked="0" layoutInCell="1" allowOverlap="1" wp14:anchorId="0A710F54" wp14:editId="3DFED1B7">
            <wp:simplePos x="0" y="0"/>
            <wp:positionH relativeFrom="column">
              <wp:posOffset>43815</wp:posOffset>
            </wp:positionH>
            <wp:positionV relativeFrom="paragraph">
              <wp:posOffset>304800</wp:posOffset>
            </wp:positionV>
            <wp:extent cx="5975985" cy="1304925"/>
            <wp:effectExtent l="0" t="0" r="5715" b="9525"/>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5985" cy="1304925"/>
                    </a:xfrm>
                    <a:prstGeom prst="rect">
                      <a:avLst/>
                    </a:prstGeom>
                  </pic:spPr>
                </pic:pic>
              </a:graphicData>
            </a:graphic>
          </wp:anchor>
        </w:drawing>
      </w:r>
      <w:r w:rsidR="000A618E" w:rsidRPr="00EA130D">
        <w:rPr>
          <w:lang w:val="en-GB"/>
        </w:rPr>
        <w:t>Simulator:</w:t>
      </w:r>
      <w:r w:rsidR="000A618E" w:rsidRPr="00EA130D">
        <w:rPr>
          <w:lang w:val="en-GB"/>
        </w:rPr>
        <w:br/>
      </w:r>
    </w:p>
    <w:p w14:paraId="3CF31B9E" w14:textId="785180D7" w:rsidR="009D6662" w:rsidRPr="00EA130D" w:rsidRDefault="0077089F" w:rsidP="00D0375E">
      <w:pPr>
        <w:rPr>
          <w:lang w:val="en-GB"/>
        </w:rPr>
      </w:pPr>
      <w:r w:rsidRPr="00EA130D">
        <w:rPr>
          <w:noProof/>
          <w:lang w:val="en-GB"/>
        </w:rPr>
        <mc:AlternateContent>
          <mc:Choice Requires="wps">
            <w:drawing>
              <wp:anchor distT="0" distB="0" distL="114300" distR="114300" simplePos="0" relativeHeight="251658274" behindDoc="0" locked="0" layoutInCell="1" allowOverlap="1" wp14:anchorId="69C8A713" wp14:editId="58BD3F93">
                <wp:simplePos x="0" y="0"/>
                <wp:positionH relativeFrom="column">
                  <wp:posOffset>-635</wp:posOffset>
                </wp:positionH>
                <wp:positionV relativeFrom="paragraph">
                  <wp:posOffset>1166495</wp:posOffset>
                </wp:positionV>
                <wp:extent cx="59759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7FD7E94" w14:textId="3B420840" w:rsidR="0077089F" w:rsidRPr="006469BD" w:rsidRDefault="0077089F" w:rsidP="00357789">
                            <w:pPr>
                              <w:pStyle w:val="Beschriftung"/>
                              <w:ind w:left="360"/>
                              <w:rPr>
                                <w:noProof/>
                                <w:szCs w:val="22"/>
                                <w:lang w:val="en-GB"/>
                              </w:rPr>
                            </w:pPr>
                            <w:r>
                              <w:t>Figure 2</w:t>
                            </w:r>
                            <w:r w:rsidR="00357789">
                              <w:t>4</w:t>
                            </w:r>
                            <w:r>
                              <w:rPr>
                                <w:lang w:val="de-DE"/>
                              </w:rPr>
                              <w:t>: Hasher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8A713" id="Text Box 32" o:spid="_x0000_s1043" type="#_x0000_t202" style="position:absolute;margin-left:-.05pt;margin-top:91.85pt;width:470.5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" stroked="f">
                <v:textbox style="mso-fit-shape-to-text:t" inset="0,0,0,0">
                  <w:txbxContent>
                    <w:p w14:paraId="67FD7E94" w14:textId="3B420840" w:rsidR="0077089F" w:rsidRPr="006469BD" w:rsidRDefault="0077089F" w:rsidP="00357789">
                      <w:pPr>
                        <w:pStyle w:val="Beschriftung"/>
                        <w:ind w:left="360"/>
                        <w:rPr>
                          <w:noProof/>
                          <w:szCs w:val="22"/>
                          <w:lang w:val="en-GB"/>
                        </w:rPr>
                      </w:pPr>
                      <w:r>
                        <w:t>Figure 2</w:t>
                      </w:r>
                      <w:r w:rsidR="00357789">
                        <w:t>4</w:t>
                      </w:r>
                      <w:r>
                        <w:rPr>
                          <w:lang w:val="de-DE"/>
                        </w:rPr>
                        <w:t>: Hasher</w:t>
                      </w:r>
                    </w:p>
                  </w:txbxContent>
                </v:textbox>
                <w10:wrap type="square"/>
              </v:shape>
            </w:pict>
          </mc:Fallback>
        </mc:AlternateContent>
      </w:r>
      <w:r w:rsidR="00510017" w:rsidRPr="00EA130D">
        <w:rPr>
          <w:noProof/>
          <w:lang w:val="en-GB"/>
        </w:rPr>
        <w:drawing>
          <wp:anchor distT="0" distB="0" distL="114300" distR="114300" simplePos="0" relativeHeight="251658272" behindDoc="0" locked="0" layoutInCell="1" allowOverlap="1" wp14:anchorId="68C5236E" wp14:editId="06EF3BC0">
            <wp:simplePos x="0" y="0"/>
            <wp:positionH relativeFrom="margin">
              <wp:posOffset>-635</wp:posOffset>
            </wp:positionH>
            <wp:positionV relativeFrom="paragraph">
              <wp:posOffset>245110</wp:posOffset>
            </wp:positionV>
            <wp:extent cx="5975985" cy="864235"/>
            <wp:effectExtent l="0" t="0" r="5715" b="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5985" cy="864235"/>
                    </a:xfrm>
                    <a:prstGeom prst="rect">
                      <a:avLst/>
                    </a:prstGeom>
                  </pic:spPr>
                </pic:pic>
              </a:graphicData>
            </a:graphic>
          </wp:anchor>
        </w:drawing>
      </w:r>
      <w:r w:rsidR="009D6662" w:rsidRPr="00EA130D">
        <w:rPr>
          <w:lang w:val="en-GB"/>
        </w:rPr>
        <w:t>Hasher</w:t>
      </w:r>
      <w:r w:rsidR="00510017" w:rsidRPr="00EA130D">
        <w:rPr>
          <w:lang w:val="en-GB"/>
        </w:rPr>
        <w:t xml:space="preserve"> (for optional spring security)</w:t>
      </w:r>
      <w:r w:rsidR="009D6662" w:rsidRPr="00EA130D">
        <w:rPr>
          <w:lang w:val="en-GB"/>
        </w:rPr>
        <w:t>:</w:t>
      </w:r>
    </w:p>
    <w:p w14:paraId="0AE611DF" w14:textId="279F2CA2" w:rsidR="00605077" w:rsidRPr="00EA130D" w:rsidRDefault="00605077" w:rsidP="00D0375E">
      <w:pPr>
        <w:rPr>
          <w:lang w:val="en-GB"/>
        </w:rPr>
      </w:pPr>
    </w:p>
    <w:sectPr w:rsidR="00605077" w:rsidRPr="00EA130D" w:rsidSect="00867CCF">
      <w:headerReference w:type="default" r:id="rId35"/>
      <w:footerReference w:type="default" r:id="rId36"/>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FFF4D" w14:textId="77777777" w:rsidR="005D0CE3" w:rsidRDefault="005D0CE3" w:rsidP="000A78E0">
      <w:pPr>
        <w:spacing w:line="240" w:lineRule="auto"/>
      </w:pPr>
      <w:r>
        <w:separator/>
      </w:r>
    </w:p>
  </w:endnote>
  <w:endnote w:type="continuationSeparator" w:id="0">
    <w:p w14:paraId="5A861F06" w14:textId="77777777" w:rsidR="005D0CE3" w:rsidRDefault="005D0CE3" w:rsidP="000A78E0">
      <w:pPr>
        <w:spacing w:line="240" w:lineRule="auto"/>
      </w:pPr>
      <w:r>
        <w:continuationSeparator/>
      </w:r>
    </w:p>
  </w:endnote>
  <w:endnote w:type="continuationNotice" w:id="1">
    <w:p w14:paraId="35A626FE" w14:textId="77777777" w:rsidR="005D0CE3" w:rsidRDefault="005D0C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rinda">
    <w:altName w:val="Vrinda"/>
    <w:panose1 w:val="00000400000000000000"/>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9EC6A" w14:textId="77777777" w:rsidR="00D0375E" w:rsidRDefault="00D0375E">
    <w:pPr>
      <w:pStyle w:val="Fuzeile"/>
    </w:pPr>
    <w:r>
      <w:rPr>
        <w:noProof/>
        <w:lang w:val="en-US"/>
      </w:rPr>
      <mc:AlternateContent>
        <mc:Choice Requires="wps">
          <w:drawing>
            <wp:anchor distT="45720" distB="45720" distL="114300" distR="114300" simplePos="0" relativeHeight="251658240" behindDoc="0" locked="1" layoutInCell="1" allowOverlap="1" wp14:anchorId="1AFFECAD" wp14:editId="672775CC">
              <wp:simplePos x="0" y="0"/>
              <wp:positionH relativeFrom="column">
                <wp:posOffset>4565650</wp:posOffset>
              </wp:positionH>
              <wp:positionV relativeFrom="page">
                <wp:posOffset>9505950</wp:posOffset>
              </wp:positionV>
              <wp:extent cx="1256400" cy="846000"/>
              <wp:effectExtent l="0" t="0" r="127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3325B3E8" w14:textId="77777777" w:rsidR="00D0375E" w:rsidRPr="00237B77" w:rsidRDefault="00D0375E"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4873AA84" w14:textId="77777777" w:rsidR="00D0375E" w:rsidRPr="00237B77" w:rsidRDefault="00D0375E"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18615EA0" w14:textId="77777777" w:rsidR="00D0375E" w:rsidRPr="00237B77" w:rsidRDefault="00D0375E" w:rsidP="00237B77">
                          <w:pPr>
                            <w:spacing w:line="220" w:lineRule="exact"/>
                            <w:rPr>
                              <w:rFonts w:cs="Arial"/>
                              <w:sz w:val="16"/>
                              <w:szCs w:val="16"/>
                            </w:rPr>
                          </w:pPr>
                          <w:r w:rsidRPr="00237B77">
                            <w:rPr>
                              <w:rFonts w:cs="Arial"/>
                              <w:sz w:val="16"/>
                              <w:szCs w:val="16"/>
                            </w:rPr>
                            <w:t>Altenberger Straße 69</w:t>
                          </w:r>
                        </w:p>
                        <w:p w14:paraId="6A77DD57" w14:textId="77777777" w:rsidR="00D0375E" w:rsidRPr="00237B77" w:rsidRDefault="00D0375E" w:rsidP="00237B77">
                          <w:pPr>
                            <w:spacing w:line="220" w:lineRule="exact"/>
                            <w:rPr>
                              <w:rFonts w:cs="Arial"/>
                              <w:sz w:val="16"/>
                              <w:szCs w:val="16"/>
                            </w:rPr>
                          </w:pPr>
                          <w:r w:rsidRPr="00237B77">
                            <w:rPr>
                              <w:rFonts w:cs="Arial"/>
                              <w:sz w:val="16"/>
                              <w:szCs w:val="16"/>
                            </w:rPr>
                            <w:t>4040 Linz, Österreich</w:t>
                          </w:r>
                        </w:p>
                        <w:p w14:paraId="13733BCF" w14:textId="77777777" w:rsidR="00D0375E" w:rsidRPr="00237B77" w:rsidRDefault="00D0375E" w:rsidP="00237B77">
                          <w:pPr>
                            <w:spacing w:line="220" w:lineRule="exact"/>
                            <w:rPr>
                              <w:rFonts w:cs="Arial"/>
                              <w:sz w:val="16"/>
                              <w:szCs w:val="16"/>
                            </w:rPr>
                          </w:pPr>
                          <w:r w:rsidRPr="00237B77">
                            <w:rPr>
                              <w:rFonts w:cs="Arial"/>
                              <w:sz w:val="16"/>
                              <w:szCs w:val="16"/>
                            </w:rPr>
                            <w:t>jku.at</w:t>
                          </w:r>
                        </w:p>
                        <w:p w14:paraId="46CA2893" w14:textId="77777777" w:rsidR="00D0375E" w:rsidRPr="00237B77" w:rsidRDefault="00D0375E"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FECAD" id="_x0000_t202" coordsize="21600,21600" o:spt="202" path="m,l,21600r21600,l21600,xe">
              <v:stroke joinstyle="miter"/>
              <v:path gradientshapeok="t" o:connecttype="rect"/>
            </v:shapetype>
            <v:shape id="Text Box 217" o:spid="_x0000_s1044" type="#_x0000_t202" style="position:absolute;margin-left:359.5pt;margin-top:748.5pt;width:98.95pt;height:66.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" filled="f" stroked="f">
              <v:textbox inset="0,0,0,0">
                <w:txbxContent>
                  <w:p w14:paraId="3325B3E8" w14:textId="77777777" w:rsidR="00D0375E" w:rsidRPr="00237B77" w:rsidRDefault="00D0375E"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4873AA84" w14:textId="77777777" w:rsidR="00D0375E" w:rsidRPr="00237B77" w:rsidRDefault="00D0375E"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18615EA0" w14:textId="77777777" w:rsidR="00D0375E" w:rsidRPr="00237B77" w:rsidRDefault="00D0375E" w:rsidP="00237B77">
                    <w:pPr>
                      <w:spacing w:line="220" w:lineRule="exact"/>
                      <w:rPr>
                        <w:rFonts w:cs="Arial"/>
                        <w:sz w:val="16"/>
                        <w:szCs w:val="16"/>
                      </w:rPr>
                    </w:pPr>
                    <w:r w:rsidRPr="00237B77">
                      <w:rPr>
                        <w:rFonts w:cs="Arial"/>
                        <w:sz w:val="16"/>
                        <w:szCs w:val="16"/>
                      </w:rPr>
                      <w:t>Altenberger Straße 69</w:t>
                    </w:r>
                  </w:p>
                  <w:p w14:paraId="6A77DD57" w14:textId="77777777" w:rsidR="00D0375E" w:rsidRPr="00237B77" w:rsidRDefault="00D0375E" w:rsidP="00237B77">
                    <w:pPr>
                      <w:spacing w:line="220" w:lineRule="exact"/>
                      <w:rPr>
                        <w:rFonts w:cs="Arial"/>
                        <w:sz w:val="16"/>
                        <w:szCs w:val="16"/>
                      </w:rPr>
                    </w:pPr>
                    <w:r w:rsidRPr="00237B77">
                      <w:rPr>
                        <w:rFonts w:cs="Arial"/>
                        <w:sz w:val="16"/>
                        <w:szCs w:val="16"/>
                      </w:rPr>
                      <w:t>4040 Linz, Österreich</w:t>
                    </w:r>
                  </w:p>
                  <w:p w14:paraId="13733BCF" w14:textId="77777777" w:rsidR="00D0375E" w:rsidRPr="00237B77" w:rsidRDefault="00D0375E" w:rsidP="00237B77">
                    <w:pPr>
                      <w:spacing w:line="220" w:lineRule="exact"/>
                      <w:rPr>
                        <w:rFonts w:cs="Arial"/>
                        <w:sz w:val="16"/>
                        <w:szCs w:val="16"/>
                      </w:rPr>
                    </w:pPr>
                    <w:r w:rsidRPr="00237B77">
                      <w:rPr>
                        <w:rFonts w:cs="Arial"/>
                        <w:sz w:val="16"/>
                        <w:szCs w:val="16"/>
                      </w:rPr>
                      <w:t>jku.at</w:t>
                    </w:r>
                  </w:p>
                  <w:p w14:paraId="46CA2893" w14:textId="77777777" w:rsidR="00D0375E" w:rsidRPr="00237B77" w:rsidRDefault="00D0375E"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1F73C" w14:textId="77777777" w:rsidR="006705D0" w:rsidRDefault="006705D0" w:rsidP="00B97921">
    <w:pPr>
      <w:pStyle w:val="Fuzeile"/>
      <w:tabs>
        <w:tab w:val="clear" w:pos="4536"/>
        <w:tab w:val="clear" w:pos="9072"/>
        <w:tab w:val="right" w:pos="9921"/>
      </w:tabs>
      <w:jc w:val="both"/>
    </w:pPr>
  </w:p>
  <w:p w14:paraId="0206848E" w14:textId="601B9590"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722827">
      <w:rPr>
        <w:noProof/>
      </w:rPr>
      <w:t>10. Februar 2023</w:t>
    </w:r>
    <w:r w:rsidRPr="004746F8">
      <w:fldChar w:fldCharType="end"/>
    </w:r>
    <w:r w:rsidR="000D62F4" w:rsidRPr="004746F8">
      <w:tab/>
    </w:r>
    <w:sdt>
      <w:sdtPr>
        <w:alias w:val="Autor"/>
        <w:tag w:val=""/>
        <w:id w:val="5948865"/>
        <w:placeholder>
          <w:docPart w:val="97E76F6F181649A69C09C499854D936C"/>
        </w:placeholder>
        <w:dataBinding w:prefixMappings="xmlns:ns0='http://purl.org/dc/elements/1.1/' xmlns:ns1='http://schemas.openxmlformats.org/package/2006/metadata/core-properties' " w:xpath="/ns1:coreProperties[1]/ns0:creator[1]" w:storeItemID="{6C3C8BC8-F283-45AE-878A-BAB7291924A1}"/>
        <w:text/>
      </w:sdt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262BC1">
      <w:rPr>
        <w:noProof/>
      </w:rPr>
      <w:t>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262BC1">
      <w:rPr>
        <w:noProof/>
      </w:rPr>
      <w:t>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98694" w14:textId="77777777" w:rsidR="005D0CE3" w:rsidRDefault="005D0CE3" w:rsidP="000A78E0">
      <w:pPr>
        <w:spacing w:line="240" w:lineRule="auto"/>
      </w:pPr>
      <w:r>
        <w:separator/>
      </w:r>
    </w:p>
  </w:footnote>
  <w:footnote w:type="continuationSeparator" w:id="0">
    <w:p w14:paraId="17C6F335" w14:textId="77777777" w:rsidR="005D0CE3" w:rsidRDefault="005D0CE3" w:rsidP="000A78E0">
      <w:pPr>
        <w:spacing w:line="240" w:lineRule="auto"/>
      </w:pPr>
      <w:r>
        <w:continuationSeparator/>
      </w:r>
    </w:p>
  </w:footnote>
  <w:footnote w:type="continuationNotice" w:id="1">
    <w:p w14:paraId="5D70C186" w14:textId="77777777" w:rsidR="005D0CE3" w:rsidRDefault="005D0CE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367F7" w14:textId="77777777" w:rsidR="00D0375E" w:rsidRDefault="00D0375E" w:rsidP="00F04562">
    <w:r>
      <w:rPr>
        <w:noProof/>
        <w:lang w:val="en-US"/>
      </w:rPr>
      <w:drawing>
        <wp:anchor distT="0" distB="0" distL="114300" distR="114300" simplePos="0" relativeHeight="251658241" behindDoc="0" locked="1" layoutInCell="1" allowOverlap="1" wp14:anchorId="2506DF0B" wp14:editId="13A779FF">
          <wp:simplePos x="0" y="0"/>
          <wp:positionH relativeFrom="page">
            <wp:posOffset>5231130</wp:posOffset>
          </wp:positionH>
          <wp:positionV relativeFrom="page">
            <wp:posOffset>531495</wp:posOffset>
          </wp:positionV>
          <wp:extent cx="1778000" cy="1258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BE52" w14:textId="77777777" w:rsidR="000D62F4" w:rsidRDefault="00867CCF" w:rsidP="00BD398D">
    <w:pPr>
      <w:pStyle w:val="Kopfzeile"/>
      <w:tabs>
        <w:tab w:val="clear" w:pos="9072"/>
      </w:tabs>
    </w:pPr>
    <w:r>
      <w:rPr>
        <w:noProof/>
        <w:lang w:val="en-US"/>
      </w:rPr>
      <w:drawing>
        <wp:anchor distT="0" distB="0" distL="114300" distR="114300" simplePos="0" relativeHeight="251658242" behindDoc="0" locked="1" layoutInCell="1" allowOverlap="1" wp14:anchorId="4B9CAA63" wp14:editId="5441691C">
          <wp:simplePos x="0" y="0"/>
          <wp:positionH relativeFrom="page">
            <wp:posOffset>5975350</wp:posOffset>
          </wp:positionH>
          <wp:positionV relativeFrom="page">
            <wp:posOffset>298450</wp:posOffset>
          </wp:positionV>
          <wp:extent cx="1151890" cy="815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2B415C"/>
    <w:multiLevelType w:val="multilevel"/>
    <w:tmpl w:val="AD40E188"/>
    <w:numStyleLink w:val="berschriftenJKU"/>
  </w:abstractNum>
  <w:abstractNum w:abstractNumId="2" w15:restartNumberingAfterBreak="0">
    <w:nsid w:val="0FAF6F43"/>
    <w:multiLevelType w:val="multilevel"/>
    <w:tmpl w:val="AD40E188"/>
    <w:numStyleLink w:val="berschriftenJKU"/>
  </w:abstractNum>
  <w:abstractNum w:abstractNumId="3" w15:restartNumberingAfterBreak="0">
    <w:nsid w:val="14A66AFA"/>
    <w:multiLevelType w:val="multilevel"/>
    <w:tmpl w:val="AD40E188"/>
    <w:numStyleLink w:val="berschriftenJKU"/>
  </w:abstractNum>
  <w:abstractNum w:abstractNumId="4"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6BEB1"/>
    <w:multiLevelType w:val="hybridMultilevel"/>
    <w:tmpl w:val="FFFFFFFF"/>
    <w:lvl w:ilvl="0" w:tplc="F8EAF31E">
      <w:start w:val="1"/>
      <w:numFmt w:val="bullet"/>
      <w:lvlText w:val="-"/>
      <w:lvlJc w:val="left"/>
      <w:pPr>
        <w:ind w:left="720" w:hanging="360"/>
      </w:pPr>
      <w:rPr>
        <w:rFonts w:ascii="Calibri" w:hAnsi="Calibri" w:hint="default"/>
      </w:rPr>
    </w:lvl>
    <w:lvl w:ilvl="1" w:tplc="5434E6A4">
      <w:start w:val="1"/>
      <w:numFmt w:val="bullet"/>
      <w:lvlText w:val="o"/>
      <w:lvlJc w:val="left"/>
      <w:pPr>
        <w:ind w:left="1440" w:hanging="360"/>
      </w:pPr>
      <w:rPr>
        <w:rFonts w:ascii="Courier New" w:hAnsi="Courier New" w:hint="default"/>
      </w:rPr>
    </w:lvl>
    <w:lvl w:ilvl="2" w:tplc="C554A504">
      <w:start w:val="1"/>
      <w:numFmt w:val="bullet"/>
      <w:lvlText w:val=""/>
      <w:lvlJc w:val="left"/>
      <w:pPr>
        <w:ind w:left="2160" w:hanging="360"/>
      </w:pPr>
      <w:rPr>
        <w:rFonts w:ascii="Wingdings" w:hAnsi="Wingdings" w:hint="default"/>
      </w:rPr>
    </w:lvl>
    <w:lvl w:ilvl="3" w:tplc="235C04B2">
      <w:start w:val="1"/>
      <w:numFmt w:val="bullet"/>
      <w:lvlText w:val=""/>
      <w:lvlJc w:val="left"/>
      <w:pPr>
        <w:ind w:left="2880" w:hanging="360"/>
      </w:pPr>
      <w:rPr>
        <w:rFonts w:ascii="Symbol" w:hAnsi="Symbol" w:hint="default"/>
      </w:rPr>
    </w:lvl>
    <w:lvl w:ilvl="4" w:tplc="6F0CA2BE">
      <w:start w:val="1"/>
      <w:numFmt w:val="bullet"/>
      <w:lvlText w:val="o"/>
      <w:lvlJc w:val="left"/>
      <w:pPr>
        <w:ind w:left="3600" w:hanging="360"/>
      </w:pPr>
      <w:rPr>
        <w:rFonts w:ascii="Courier New" w:hAnsi="Courier New" w:hint="default"/>
      </w:rPr>
    </w:lvl>
    <w:lvl w:ilvl="5" w:tplc="F12266DE">
      <w:start w:val="1"/>
      <w:numFmt w:val="bullet"/>
      <w:lvlText w:val=""/>
      <w:lvlJc w:val="left"/>
      <w:pPr>
        <w:ind w:left="4320" w:hanging="360"/>
      </w:pPr>
      <w:rPr>
        <w:rFonts w:ascii="Wingdings" w:hAnsi="Wingdings" w:hint="default"/>
      </w:rPr>
    </w:lvl>
    <w:lvl w:ilvl="6" w:tplc="B3042ED2">
      <w:start w:val="1"/>
      <w:numFmt w:val="bullet"/>
      <w:lvlText w:val=""/>
      <w:lvlJc w:val="left"/>
      <w:pPr>
        <w:ind w:left="5040" w:hanging="360"/>
      </w:pPr>
      <w:rPr>
        <w:rFonts w:ascii="Symbol" w:hAnsi="Symbol" w:hint="default"/>
      </w:rPr>
    </w:lvl>
    <w:lvl w:ilvl="7" w:tplc="B088E5DA">
      <w:start w:val="1"/>
      <w:numFmt w:val="bullet"/>
      <w:lvlText w:val="o"/>
      <w:lvlJc w:val="left"/>
      <w:pPr>
        <w:ind w:left="5760" w:hanging="360"/>
      </w:pPr>
      <w:rPr>
        <w:rFonts w:ascii="Courier New" w:hAnsi="Courier New" w:hint="default"/>
      </w:rPr>
    </w:lvl>
    <w:lvl w:ilvl="8" w:tplc="93F476C0">
      <w:start w:val="1"/>
      <w:numFmt w:val="bullet"/>
      <w:lvlText w:val=""/>
      <w:lvlJc w:val="left"/>
      <w:pPr>
        <w:ind w:left="6480" w:hanging="360"/>
      </w:pPr>
      <w:rPr>
        <w:rFonts w:ascii="Wingdings" w:hAnsi="Wingdings" w:hint="default"/>
      </w:r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A776A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424BA5"/>
    <w:multiLevelType w:val="multilevel"/>
    <w:tmpl w:val="AD40E188"/>
    <w:numStyleLink w:val="berschriftenJKU"/>
  </w:abstractNum>
  <w:abstractNum w:abstractNumId="10" w15:restartNumberingAfterBreak="0">
    <w:nsid w:val="34BA77EC"/>
    <w:multiLevelType w:val="hybridMultilevel"/>
    <w:tmpl w:val="CC66FA28"/>
    <w:lvl w:ilvl="0" w:tplc="EB98EAB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55F8D"/>
    <w:multiLevelType w:val="hybridMultilevel"/>
    <w:tmpl w:val="CE5076D0"/>
    <w:lvl w:ilvl="0" w:tplc="AE381CD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7B26B58"/>
    <w:multiLevelType w:val="hybridMultilevel"/>
    <w:tmpl w:val="DEC81A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4765AC"/>
    <w:multiLevelType w:val="multilevel"/>
    <w:tmpl w:val="AD40E188"/>
    <w:styleLink w:val="berschriftenJKU"/>
    <w:lvl w:ilvl="0">
      <w:start w:val="1"/>
      <w:numFmt w:val="decimal"/>
      <w:lvlText w:val="%1. "/>
      <w:lvlJc w:val="left"/>
      <w:pPr>
        <w:ind w:left="425" w:hanging="425"/>
      </w:pPr>
      <w:rPr>
        <w:rFonts w:hint="default"/>
      </w:rPr>
    </w:lvl>
    <w:lvl w:ilvl="1">
      <w:start w:val="1"/>
      <w:numFmt w:val="decimal"/>
      <w:lvlText w:val="%1.%2. "/>
      <w:lvlJc w:val="left"/>
      <w:pPr>
        <w:ind w:left="1021" w:hanging="596"/>
      </w:pPr>
      <w:rPr>
        <w:rFonts w:hint="default"/>
      </w:rPr>
    </w:lvl>
    <w:lvl w:ilvl="2">
      <w:start w:val="1"/>
      <w:numFmt w:val="decimal"/>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C31F38"/>
    <w:multiLevelType w:val="hybridMultilevel"/>
    <w:tmpl w:val="C8FCDF5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E50100F"/>
    <w:multiLevelType w:val="hybridMultilevel"/>
    <w:tmpl w:val="7D80F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4C31605"/>
    <w:multiLevelType w:val="multilevel"/>
    <w:tmpl w:val="AD40E188"/>
    <w:numStyleLink w:val="berschriftenJKU"/>
  </w:abstractNum>
  <w:abstractNum w:abstractNumId="21" w15:restartNumberingAfterBreak="0">
    <w:nsid w:val="551134AE"/>
    <w:multiLevelType w:val="hybridMultilevel"/>
    <w:tmpl w:val="48EAA62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6A07C7C"/>
    <w:multiLevelType w:val="multilevel"/>
    <w:tmpl w:val="AD40E188"/>
    <w:numStyleLink w:val="berschriftenJKU"/>
  </w:abstractNum>
  <w:abstractNum w:abstractNumId="23"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CC647B"/>
    <w:multiLevelType w:val="multilevel"/>
    <w:tmpl w:val="AD40E188"/>
    <w:numStyleLink w:val="berschriftenJKU"/>
  </w:abstractNum>
  <w:abstractNum w:abstractNumId="25" w15:restartNumberingAfterBreak="0">
    <w:nsid w:val="59C68667"/>
    <w:multiLevelType w:val="hybridMultilevel"/>
    <w:tmpl w:val="FFFFFFFF"/>
    <w:lvl w:ilvl="0" w:tplc="9ABE136A">
      <w:start w:val="1"/>
      <w:numFmt w:val="bullet"/>
      <w:lvlText w:val=""/>
      <w:lvlJc w:val="left"/>
      <w:pPr>
        <w:ind w:left="720" w:hanging="360"/>
      </w:pPr>
      <w:rPr>
        <w:rFonts w:ascii="Symbol" w:hAnsi="Symbol" w:hint="default"/>
      </w:rPr>
    </w:lvl>
    <w:lvl w:ilvl="1" w:tplc="0E588B18">
      <w:start w:val="1"/>
      <w:numFmt w:val="bullet"/>
      <w:lvlText w:val="o"/>
      <w:lvlJc w:val="left"/>
      <w:pPr>
        <w:ind w:left="1440" w:hanging="360"/>
      </w:pPr>
      <w:rPr>
        <w:rFonts w:ascii="Courier New" w:hAnsi="Courier New" w:hint="default"/>
      </w:rPr>
    </w:lvl>
    <w:lvl w:ilvl="2" w:tplc="A7C8134E">
      <w:start w:val="1"/>
      <w:numFmt w:val="bullet"/>
      <w:lvlText w:val=""/>
      <w:lvlJc w:val="left"/>
      <w:pPr>
        <w:ind w:left="2160" w:hanging="360"/>
      </w:pPr>
      <w:rPr>
        <w:rFonts w:ascii="Wingdings" w:hAnsi="Wingdings" w:hint="default"/>
      </w:rPr>
    </w:lvl>
    <w:lvl w:ilvl="3" w:tplc="E8D6F4B6">
      <w:start w:val="1"/>
      <w:numFmt w:val="bullet"/>
      <w:lvlText w:val=""/>
      <w:lvlJc w:val="left"/>
      <w:pPr>
        <w:ind w:left="2880" w:hanging="360"/>
      </w:pPr>
      <w:rPr>
        <w:rFonts w:ascii="Symbol" w:hAnsi="Symbol" w:hint="default"/>
      </w:rPr>
    </w:lvl>
    <w:lvl w:ilvl="4" w:tplc="B2387E3A">
      <w:start w:val="1"/>
      <w:numFmt w:val="bullet"/>
      <w:lvlText w:val="o"/>
      <w:lvlJc w:val="left"/>
      <w:pPr>
        <w:ind w:left="3600" w:hanging="360"/>
      </w:pPr>
      <w:rPr>
        <w:rFonts w:ascii="Courier New" w:hAnsi="Courier New" w:hint="default"/>
      </w:rPr>
    </w:lvl>
    <w:lvl w:ilvl="5" w:tplc="06600B9E">
      <w:start w:val="1"/>
      <w:numFmt w:val="bullet"/>
      <w:lvlText w:val=""/>
      <w:lvlJc w:val="left"/>
      <w:pPr>
        <w:ind w:left="4320" w:hanging="360"/>
      </w:pPr>
      <w:rPr>
        <w:rFonts w:ascii="Wingdings" w:hAnsi="Wingdings" w:hint="default"/>
      </w:rPr>
    </w:lvl>
    <w:lvl w:ilvl="6" w:tplc="31749E28">
      <w:start w:val="1"/>
      <w:numFmt w:val="bullet"/>
      <w:lvlText w:val=""/>
      <w:lvlJc w:val="left"/>
      <w:pPr>
        <w:ind w:left="5040" w:hanging="360"/>
      </w:pPr>
      <w:rPr>
        <w:rFonts w:ascii="Symbol" w:hAnsi="Symbol" w:hint="default"/>
      </w:rPr>
    </w:lvl>
    <w:lvl w:ilvl="7" w:tplc="CBA0477C">
      <w:start w:val="1"/>
      <w:numFmt w:val="bullet"/>
      <w:lvlText w:val="o"/>
      <w:lvlJc w:val="left"/>
      <w:pPr>
        <w:ind w:left="5760" w:hanging="360"/>
      </w:pPr>
      <w:rPr>
        <w:rFonts w:ascii="Courier New" w:hAnsi="Courier New" w:hint="default"/>
      </w:rPr>
    </w:lvl>
    <w:lvl w:ilvl="8" w:tplc="D736B1FC">
      <w:start w:val="1"/>
      <w:numFmt w:val="bullet"/>
      <w:lvlText w:val=""/>
      <w:lvlJc w:val="left"/>
      <w:pPr>
        <w:ind w:left="6480" w:hanging="360"/>
      </w:pPr>
      <w:rPr>
        <w:rFonts w:ascii="Wingdings" w:hAnsi="Wingdings" w:hint="default"/>
      </w:rPr>
    </w:lvl>
  </w:abstractNum>
  <w:abstractNum w:abstractNumId="26"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622F2BA6"/>
    <w:multiLevelType w:val="hybridMultilevel"/>
    <w:tmpl w:val="FFFFFFFF"/>
    <w:lvl w:ilvl="0" w:tplc="34D67F12">
      <w:start w:val="1"/>
      <w:numFmt w:val="bullet"/>
      <w:lvlText w:val="-"/>
      <w:lvlJc w:val="left"/>
      <w:pPr>
        <w:ind w:left="720" w:hanging="360"/>
      </w:pPr>
      <w:rPr>
        <w:rFonts w:ascii="Calibri" w:hAnsi="Calibri" w:hint="default"/>
      </w:rPr>
    </w:lvl>
    <w:lvl w:ilvl="1" w:tplc="34F62024">
      <w:start w:val="1"/>
      <w:numFmt w:val="bullet"/>
      <w:lvlText w:val="o"/>
      <w:lvlJc w:val="left"/>
      <w:pPr>
        <w:ind w:left="1440" w:hanging="360"/>
      </w:pPr>
      <w:rPr>
        <w:rFonts w:ascii="Courier New" w:hAnsi="Courier New" w:hint="default"/>
      </w:rPr>
    </w:lvl>
    <w:lvl w:ilvl="2" w:tplc="80E2EB84">
      <w:start w:val="1"/>
      <w:numFmt w:val="bullet"/>
      <w:lvlText w:val=""/>
      <w:lvlJc w:val="left"/>
      <w:pPr>
        <w:ind w:left="2160" w:hanging="360"/>
      </w:pPr>
      <w:rPr>
        <w:rFonts w:ascii="Wingdings" w:hAnsi="Wingdings" w:hint="default"/>
      </w:rPr>
    </w:lvl>
    <w:lvl w:ilvl="3" w:tplc="AF04CF84">
      <w:start w:val="1"/>
      <w:numFmt w:val="bullet"/>
      <w:lvlText w:val=""/>
      <w:lvlJc w:val="left"/>
      <w:pPr>
        <w:ind w:left="2880" w:hanging="360"/>
      </w:pPr>
      <w:rPr>
        <w:rFonts w:ascii="Symbol" w:hAnsi="Symbol" w:hint="default"/>
      </w:rPr>
    </w:lvl>
    <w:lvl w:ilvl="4" w:tplc="9092B46C">
      <w:start w:val="1"/>
      <w:numFmt w:val="bullet"/>
      <w:lvlText w:val="o"/>
      <w:lvlJc w:val="left"/>
      <w:pPr>
        <w:ind w:left="3600" w:hanging="360"/>
      </w:pPr>
      <w:rPr>
        <w:rFonts w:ascii="Courier New" w:hAnsi="Courier New" w:hint="default"/>
      </w:rPr>
    </w:lvl>
    <w:lvl w:ilvl="5" w:tplc="3AECB9EE">
      <w:start w:val="1"/>
      <w:numFmt w:val="bullet"/>
      <w:lvlText w:val=""/>
      <w:lvlJc w:val="left"/>
      <w:pPr>
        <w:ind w:left="4320" w:hanging="360"/>
      </w:pPr>
      <w:rPr>
        <w:rFonts w:ascii="Wingdings" w:hAnsi="Wingdings" w:hint="default"/>
      </w:rPr>
    </w:lvl>
    <w:lvl w:ilvl="6" w:tplc="7884C624">
      <w:start w:val="1"/>
      <w:numFmt w:val="bullet"/>
      <w:lvlText w:val=""/>
      <w:lvlJc w:val="left"/>
      <w:pPr>
        <w:ind w:left="5040" w:hanging="360"/>
      </w:pPr>
      <w:rPr>
        <w:rFonts w:ascii="Symbol" w:hAnsi="Symbol" w:hint="default"/>
      </w:rPr>
    </w:lvl>
    <w:lvl w:ilvl="7" w:tplc="E530FBA4">
      <w:start w:val="1"/>
      <w:numFmt w:val="bullet"/>
      <w:lvlText w:val="o"/>
      <w:lvlJc w:val="left"/>
      <w:pPr>
        <w:ind w:left="5760" w:hanging="360"/>
      </w:pPr>
      <w:rPr>
        <w:rFonts w:ascii="Courier New" w:hAnsi="Courier New" w:hint="default"/>
      </w:rPr>
    </w:lvl>
    <w:lvl w:ilvl="8" w:tplc="55A072C8">
      <w:start w:val="1"/>
      <w:numFmt w:val="bullet"/>
      <w:lvlText w:val=""/>
      <w:lvlJc w:val="left"/>
      <w:pPr>
        <w:ind w:left="6480" w:hanging="360"/>
      </w:pPr>
      <w:rPr>
        <w:rFonts w:ascii="Wingdings" w:hAnsi="Wingdings" w:hint="default"/>
      </w:rPr>
    </w:lvl>
  </w:abstractNum>
  <w:abstractNum w:abstractNumId="28" w15:restartNumberingAfterBreak="0">
    <w:nsid w:val="665789B0"/>
    <w:multiLevelType w:val="hybridMultilevel"/>
    <w:tmpl w:val="FFFFFFFF"/>
    <w:lvl w:ilvl="0" w:tplc="8C064292">
      <w:start w:val="1"/>
      <w:numFmt w:val="bullet"/>
      <w:lvlText w:val="-"/>
      <w:lvlJc w:val="left"/>
      <w:pPr>
        <w:ind w:left="720" w:hanging="360"/>
      </w:pPr>
      <w:rPr>
        <w:rFonts w:ascii="Calibri" w:hAnsi="Calibri" w:hint="default"/>
      </w:rPr>
    </w:lvl>
    <w:lvl w:ilvl="1" w:tplc="6B46E696">
      <w:start w:val="1"/>
      <w:numFmt w:val="bullet"/>
      <w:lvlText w:val="o"/>
      <w:lvlJc w:val="left"/>
      <w:pPr>
        <w:ind w:left="1440" w:hanging="360"/>
      </w:pPr>
      <w:rPr>
        <w:rFonts w:ascii="Courier New" w:hAnsi="Courier New" w:hint="default"/>
      </w:rPr>
    </w:lvl>
    <w:lvl w:ilvl="2" w:tplc="B4A8FE9E">
      <w:start w:val="1"/>
      <w:numFmt w:val="bullet"/>
      <w:lvlText w:val=""/>
      <w:lvlJc w:val="left"/>
      <w:pPr>
        <w:ind w:left="2160" w:hanging="360"/>
      </w:pPr>
      <w:rPr>
        <w:rFonts w:ascii="Wingdings" w:hAnsi="Wingdings" w:hint="default"/>
      </w:rPr>
    </w:lvl>
    <w:lvl w:ilvl="3" w:tplc="9C726B3A">
      <w:start w:val="1"/>
      <w:numFmt w:val="bullet"/>
      <w:lvlText w:val=""/>
      <w:lvlJc w:val="left"/>
      <w:pPr>
        <w:ind w:left="2880" w:hanging="360"/>
      </w:pPr>
      <w:rPr>
        <w:rFonts w:ascii="Symbol" w:hAnsi="Symbol" w:hint="default"/>
      </w:rPr>
    </w:lvl>
    <w:lvl w:ilvl="4" w:tplc="F19CB6FC">
      <w:start w:val="1"/>
      <w:numFmt w:val="bullet"/>
      <w:lvlText w:val="o"/>
      <w:lvlJc w:val="left"/>
      <w:pPr>
        <w:ind w:left="3600" w:hanging="360"/>
      </w:pPr>
      <w:rPr>
        <w:rFonts w:ascii="Courier New" w:hAnsi="Courier New" w:hint="default"/>
      </w:rPr>
    </w:lvl>
    <w:lvl w:ilvl="5" w:tplc="82742150">
      <w:start w:val="1"/>
      <w:numFmt w:val="bullet"/>
      <w:lvlText w:val=""/>
      <w:lvlJc w:val="left"/>
      <w:pPr>
        <w:ind w:left="4320" w:hanging="360"/>
      </w:pPr>
      <w:rPr>
        <w:rFonts w:ascii="Wingdings" w:hAnsi="Wingdings" w:hint="default"/>
      </w:rPr>
    </w:lvl>
    <w:lvl w:ilvl="6" w:tplc="7D0A685E">
      <w:start w:val="1"/>
      <w:numFmt w:val="bullet"/>
      <w:lvlText w:val=""/>
      <w:lvlJc w:val="left"/>
      <w:pPr>
        <w:ind w:left="5040" w:hanging="360"/>
      </w:pPr>
      <w:rPr>
        <w:rFonts w:ascii="Symbol" w:hAnsi="Symbol" w:hint="default"/>
      </w:rPr>
    </w:lvl>
    <w:lvl w:ilvl="7" w:tplc="6D6E82BE">
      <w:start w:val="1"/>
      <w:numFmt w:val="bullet"/>
      <w:lvlText w:val="o"/>
      <w:lvlJc w:val="left"/>
      <w:pPr>
        <w:ind w:left="5760" w:hanging="360"/>
      </w:pPr>
      <w:rPr>
        <w:rFonts w:ascii="Courier New" w:hAnsi="Courier New" w:hint="default"/>
      </w:rPr>
    </w:lvl>
    <w:lvl w:ilvl="8" w:tplc="2C284884">
      <w:start w:val="1"/>
      <w:numFmt w:val="bullet"/>
      <w:lvlText w:val=""/>
      <w:lvlJc w:val="left"/>
      <w:pPr>
        <w:ind w:left="6480" w:hanging="360"/>
      </w:pPr>
      <w:rPr>
        <w:rFonts w:ascii="Wingdings" w:hAnsi="Wingdings" w:hint="default"/>
      </w:rPr>
    </w:lvl>
  </w:abstractNum>
  <w:abstractNum w:abstractNumId="29" w15:restartNumberingAfterBreak="0">
    <w:nsid w:val="6766899F"/>
    <w:multiLevelType w:val="hybridMultilevel"/>
    <w:tmpl w:val="FFFFFFFF"/>
    <w:lvl w:ilvl="0" w:tplc="B748D6D8">
      <w:start w:val="1"/>
      <w:numFmt w:val="bullet"/>
      <w:lvlText w:val="-"/>
      <w:lvlJc w:val="left"/>
      <w:pPr>
        <w:ind w:left="720" w:hanging="360"/>
      </w:pPr>
      <w:rPr>
        <w:rFonts w:ascii="Calibri" w:hAnsi="Calibri" w:hint="default"/>
      </w:rPr>
    </w:lvl>
    <w:lvl w:ilvl="1" w:tplc="D7128CE2">
      <w:start w:val="1"/>
      <w:numFmt w:val="bullet"/>
      <w:lvlText w:val="o"/>
      <w:lvlJc w:val="left"/>
      <w:pPr>
        <w:ind w:left="1440" w:hanging="360"/>
      </w:pPr>
      <w:rPr>
        <w:rFonts w:ascii="Courier New" w:hAnsi="Courier New" w:hint="default"/>
      </w:rPr>
    </w:lvl>
    <w:lvl w:ilvl="2" w:tplc="51AC8542">
      <w:start w:val="1"/>
      <w:numFmt w:val="bullet"/>
      <w:lvlText w:val=""/>
      <w:lvlJc w:val="left"/>
      <w:pPr>
        <w:ind w:left="2160" w:hanging="360"/>
      </w:pPr>
      <w:rPr>
        <w:rFonts w:ascii="Wingdings" w:hAnsi="Wingdings" w:hint="default"/>
      </w:rPr>
    </w:lvl>
    <w:lvl w:ilvl="3" w:tplc="DC0E98DA">
      <w:start w:val="1"/>
      <w:numFmt w:val="bullet"/>
      <w:lvlText w:val=""/>
      <w:lvlJc w:val="left"/>
      <w:pPr>
        <w:ind w:left="2880" w:hanging="360"/>
      </w:pPr>
      <w:rPr>
        <w:rFonts w:ascii="Symbol" w:hAnsi="Symbol" w:hint="default"/>
      </w:rPr>
    </w:lvl>
    <w:lvl w:ilvl="4" w:tplc="4A342A52">
      <w:start w:val="1"/>
      <w:numFmt w:val="bullet"/>
      <w:lvlText w:val="o"/>
      <w:lvlJc w:val="left"/>
      <w:pPr>
        <w:ind w:left="3600" w:hanging="360"/>
      </w:pPr>
      <w:rPr>
        <w:rFonts w:ascii="Courier New" w:hAnsi="Courier New" w:hint="default"/>
      </w:rPr>
    </w:lvl>
    <w:lvl w:ilvl="5" w:tplc="FD8A1E74">
      <w:start w:val="1"/>
      <w:numFmt w:val="bullet"/>
      <w:lvlText w:val=""/>
      <w:lvlJc w:val="left"/>
      <w:pPr>
        <w:ind w:left="4320" w:hanging="360"/>
      </w:pPr>
      <w:rPr>
        <w:rFonts w:ascii="Wingdings" w:hAnsi="Wingdings" w:hint="default"/>
      </w:rPr>
    </w:lvl>
    <w:lvl w:ilvl="6" w:tplc="CFAC8C4E">
      <w:start w:val="1"/>
      <w:numFmt w:val="bullet"/>
      <w:lvlText w:val=""/>
      <w:lvlJc w:val="left"/>
      <w:pPr>
        <w:ind w:left="5040" w:hanging="360"/>
      </w:pPr>
      <w:rPr>
        <w:rFonts w:ascii="Symbol" w:hAnsi="Symbol" w:hint="default"/>
      </w:rPr>
    </w:lvl>
    <w:lvl w:ilvl="7" w:tplc="33D014C6">
      <w:start w:val="1"/>
      <w:numFmt w:val="bullet"/>
      <w:lvlText w:val="o"/>
      <w:lvlJc w:val="left"/>
      <w:pPr>
        <w:ind w:left="5760" w:hanging="360"/>
      </w:pPr>
      <w:rPr>
        <w:rFonts w:ascii="Courier New" w:hAnsi="Courier New" w:hint="default"/>
      </w:rPr>
    </w:lvl>
    <w:lvl w:ilvl="8" w:tplc="5DC498F2">
      <w:start w:val="1"/>
      <w:numFmt w:val="bullet"/>
      <w:lvlText w:val=""/>
      <w:lvlJc w:val="left"/>
      <w:pPr>
        <w:ind w:left="6480" w:hanging="360"/>
      </w:pPr>
      <w:rPr>
        <w:rFonts w:ascii="Wingdings" w:hAnsi="Wingdings" w:hint="default"/>
      </w:rPr>
    </w:lvl>
  </w:abstractNum>
  <w:abstractNum w:abstractNumId="30" w15:restartNumberingAfterBreak="0">
    <w:nsid w:val="6E5B62F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0C6BC4"/>
    <w:multiLevelType w:val="multilevel"/>
    <w:tmpl w:val="AD40E188"/>
    <w:numStyleLink w:val="berschriftenJKU"/>
  </w:abstractNum>
  <w:abstractNum w:abstractNumId="32" w15:restartNumberingAfterBreak="0">
    <w:nsid w:val="73486D13"/>
    <w:multiLevelType w:val="multilevel"/>
    <w:tmpl w:val="AD40E188"/>
    <w:numStyleLink w:val="berschriftenJKU"/>
  </w:abstractNum>
  <w:abstractNum w:abstractNumId="33"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7F664D6"/>
    <w:multiLevelType w:val="multilevel"/>
    <w:tmpl w:val="AD40E188"/>
    <w:numStyleLink w:val="berschriftenJKU"/>
  </w:abstractNum>
  <w:abstractNum w:abstractNumId="35" w15:restartNumberingAfterBreak="0">
    <w:nsid w:val="7BBB0167"/>
    <w:multiLevelType w:val="multilevel"/>
    <w:tmpl w:val="9D461764"/>
    <w:numStyleLink w:val="ListeJKU"/>
  </w:abstractNum>
  <w:num w:numId="1" w16cid:durableId="147135710">
    <w:abstractNumId w:val="4"/>
  </w:num>
  <w:num w:numId="2" w16cid:durableId="2139643213">
    <w:abstractNumId w:val="26"/>
  </w:num>
  <w:num w:numId="3" w16cid:durableId="1524324684">
    <w:abstractNumId w:val="33"/>
  </w:num>
  <w:num w:numId="4" w16cid:durableId="1566137193">
    <w:abstractNumId w:val="23"/>
  </w:num>
  <w:num w:numId="5" w16cid:durableId="553585448">
    <w:abstractNumId w:val="17"/>
  </w:num>
  <w:num w:numId="6" w16cid:durableId="243494644">
    <w:abstractNumId w:val="12"/>
  </w:num>
  <w:num w:numId="7" w16cid:durableId="1285968268">
    <w:abstractNumId w:val="0"/>
  </w:num>
  <w:num w:numId="8" w16cid:durableId="1193768304">
    <w:abstractNumId w:val="7"/>
  </w:num>
  <w:num w:numId="9" w16cid:durableId="1606381280">
    <w:abstractNumId w:val="15"/>
  </w:num>
  <w:num w:numId="10" w16cid:durableId="424570915">
    <w:abstractNumId w:val="34"/>
  </w:num>
  <w:num w:numId="11" w16cid:durableId="37243994">
    <w:abstractNumId w:val="9"/>
  </w:num>
  <w:num w:numId="12" w16cid:durableId="1186671296">
    <w:abstractNumId w:val="31"/>
  </w:num>
  <w:num w:numId="13" w16cid:durableId="1382366668">
    <w:abstractNumId w:val="20"/>
  </w:num>
  <w:num w:numId="14" w16cid:durableId="2046976052">
    <w:abstractNumId w:val="1"/>
  </w:num>
  <w:num w:numId="15" w16cid:durableId="266546726">
    <w:abstractNumId w:val="32"/>
  </w:num>
  <w:num w:numId="16" w16cid:durableId="1587038542">
    <w:abstractNumId w:val="2"/>
  </w:num>
  <w:num w:numId="17" w16cid:durableId="435369463">
    <w:abstractNumId w:val="3"/>
  </w:num>
  <w:num w:numId="18" w16cid:durableId="2133279578">
    <w:abstractNumId w:val="24"/>
  </w:num>
  <w:num w:numId="19" w16cid:durableId="11275037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92429824">
    <w:abstractNumId w:val="5"/>
  </w:num>
  <w:num w:numId="21" w16cid:durableId="467746761">
    <w:abstractNumId w:val="19"/>
  </w:num>
  <w:num w:numId="22" w16cid:durableId="1238396683">
    <w:abstractNumId w:val="22"/>
  </w:num>
  <w:num w:numId="23" w16cid:durableId="752048203">
    <w:abstractNumId w:val="14"/>
  </w:num>
  <w:num w:numId="24" w16cid:durableId="796610088">
    <w:abstractNumId w:val="35"/>
  </w:num>
  <w:num w:numId="25" w16cid:durableId="314723606">
    <w:abstractNumId w:val="16"/>
  </w:num>
  <w:num w:numId="26" w16cid:durableId="66266069">
    <w:abstractNumId w:val="25"/>
  </w:num>
  <w:num w:numId="27" w16cid:durableId="1690109134">
    <w:abstractNumId w:val="10"/>
  </w:num>
  <w:num w:numId="28" w16cid:durableId="1450278793">
    <w:abstractNumId w:val="13"/>
  </w:num>
  <w:num w:numId="29" w16cid:durableId="1516771686">
    <w:abstractNumId w:val="22"/>
  </w:num>
  <w:num w:numId="30" w16cid:durableId="9454100">
    <w:abstractNumId w:val="18"/>
  </w:num>
  <w:num w:numId="31" w16cid:durableId="1058624719">
    <w:abstractNumId w:val="21"/>
  </w:num>
  <w:num w:numId="32" w16cid:durableId="601686902">
    <w:abstractNumId w:val="11"/>
  </w:num>
  <w:num w:numId="33" w16cid:durableId="1885747409">
    <w:abstractNumId w:val="30"/>
  </w:num>
  <w:num w:numId="34" w16cid:durableId="99766752">
    <w:abstractNumId w:val="28"/>
  </w:num>
  <w:num w:numId="35" w16cid:durableId="1891113273">
    <w:abstractNumId w:val="6"/>
  </w:num>
  <w:num w:numId="36" w16cid:durableId="2018842665">
    <w:abstractNumId w:val="27"/>
  </w:num>
  <w:num w:numId="37" w16cid:durableId="1523932835">
    <w:abstractNumId w:val="29"/>
  </w:num>
  <w:num w:numId="38" w16cid:durableId="13505247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AF"/>
    <w:rsid w:val="0000107A"/>
    <w:rsid w:val="00001972"/>
    <w:rsid w:val="000042F0"/>
    <w:rsid w:val="00006787"/>
    <w:rsid w:val="00012F1F"/>
    <w:rsid w:val="000142CC"/>
    <w:rsid w:val="00014A0A"/>
    <w:rsid w:val="00016828"/>
    <w:rsid w:val="00022BE8"/>
    <w:rsid w:val="000237C1"/>
    <w:rsid w:val="00024BD8"/>
    <w:rsid w:val="0002663B"/>
    <w:rsid w:val="0003009B"/>
    <w:rsid w:val="00031DA1"/>
    <w:rsid w:val="00033B4A"/>
    <w:rsid w:val="00035AE1"/>
    <w:rsid w:val="0003638D"/>
    <w:rsid w:val="000368B8"/>
    <w:rsid w:val="00040088"/>
    <w:rsid w:val="000402DB"/>
    <w:rsid w:val="00040783"/>
    <w:rsid w:val="000435A7"/>
    <w:rsid w:val="00044044"/>
    <w:rsid w:val="00051EB1"/>
    <w:rsid w:val="0005303B"/>
    <w:rsid w:val="00053E6B"/>
    <w:rsid w:val="000553E4"/>
    <w:rsid w:val="00055710"/>
    <w:rsid w:val="000558DF"/>
    <w:rsid w:val="00055908"/>
    <w:rsid w:val="0005664B"/>
    <w:rsid w:val="00061B8A"/>
    <w:rsid w:val="00062391"/>
    <w:rsid w:val="000654AB"/>
    <w:rsid w:val="0006763F"/>
    <w:rsid w:val="00067BCA"/>
    <w:rsid w:val="0007174B"/>
    <w:rsid w:val="0007601A"/>
    <w:rsid w:val="00080442"/>
    <w:rsid w:val="000825B0"/>
    <w:rsid w:val="00082F5E"/>
    <w:rsid w:val="000841D3"/>
    <w:rsid w:val="00084606"/>
    <w:rsid w:val="00085D42"/>
    <w:rsid w:val="0008652A"/>
    <w:rsid w:val="00091958"/>
    <w:rsid w:val="0009198D"/>
    <w:rsid w:val="0009340E"/>
    <w:rsid w:val="000940FD"/>
    <w:rsid w:val="00096DC4"/>
    <w:rsid w:val="000A096A"/>
    <w:rsid w:val="000A1C7B"/>
    <w:rsid w:val="000A3CAA"/>
    <w:rsid w:val="000A4CA3"/>
    <w:rsid w:val="000A618E"/>
    <w:rsid w:val="000A61DB"/>
    <w:rsid w:val="000A6803"/>
    <w:rsid w:val="000A69C2"/>
    <w:rsid w:val="000A78E0"/>
    <w:rsid w:val="000B11D4"/>
    <w:rsid w:val="000B1746"/>
    <w:rsid w:val="000B723B"/>
    <w:rsid w:val="000B7417"/>
    <w:rsid w:val="000B7E90"/>
    <w:rsid w:val="000C0B44"/>
    <w:rsid w:val="000C35CC"/>
    <w:rsid w:val="000C43B1"/>
    <w:rsid w:val="000C450D"/>
    <w:rsid w:val="000C5E21"/>
    <w:rsid w:val="000D1395"/>
    <w:rsid w:val="000D14DF"/>
    <w:rsid w:val="000D3460"/>
    <w:rsid w:val="000D419B"/>
    <w:rsid w:val="000D62F4"/>
    <w:rsid w:val="000D782F"/>
    <w:rsid w:val="000E06D0"/>
    <w:rsid w:val="000E19B7"/>
    <w:rsid w:val="000E2095"/>
    <w:rsid w:val="000E39EB"/>
    <w:rsid w:val="000E3B79"/>
    <w:rsid w:val="000E433A"/>
    <w:rsid w:val="000E45BC"/>
    <w:rsid w:val="000E6D2C"/>
    <w:rsid w:val="000E710D"/>
    <w:rsid w:val="000E7E5D"/>
    <w:rsid w:val="000F0A7A"/>
    <w:rsid w:val="000F58B2"/>
    <w:rsid w:val="001072FF"/>
    <w:rsid w:val="00112A15"/>
    <w:rsid w:val="00120B08"/>
    <w:rsid w:val="00120F93"/>
    <w:rsid w:val="001322F8"/>
    <w:rsid w:val="00132A11"/>
    <w:rsid w:val="00133D31"/>
    <w:rsid w:val="00134AF8"/>
    <w:rsid w:val="00135B12"/>
    <w:rsid w:val="001368DB"/>
    <w:rsid w:val="00136EFA"/>
    <w:rsid w:val="001445D1"/>
    <w:rsid w:val="00146A2B"/>
    <w:rsid w:val="00146DFE"/>
    <w:rsid w:val="00150293"/>
    <w:rsid w:val="0015176E"/>
    <w:rsid w:val="0015226F"/>
    <w:rsid w:val="00153760"/>
    <w:rsid w:val="00154724"/>
    <w:rsid w:val="00156195"/>
    <w:rsid w:val="00161D7C"/>
    <w:rsid w:val="00161EB7"/>
    <w:rsid w:val="00171613"/>
    <w:rsid w:val="00172CBC"/>
    <w:rsid w:val="00175D43"/>
    <w:rsid w:val="00176D81"/>
    <w:rsid w:val="001771C5"/>
    <w:rsid w:val="0017736A"/>
    <w:rsid w:val="0017773D"/>
    <w:rsid w:val="00177866"/>
    <w:rsid w:val="0018059E"/>
    <w:rsid w:val="0018084A"/>
    <w:rsid w:val="00180C44"/>
    <w:rsid w:val="00180EA9"/>
    <w:rsid w:val="00180F6A"/>
    <w:rsid w:val="00181580"/>
    <w:rsid w:val="001815FE"/>
    <w:rsid w:val="00182688"/>
    <w:rsid w:val="00182991"/>
    <w:rsid w:val="00182DB7"/>
    <w:rsid w:val="00183F72"/>
    <w:rsid w:val="0018523A"/>
    <w:rsid w:val="001917BF"/>
    <w:rsid w:val="0019410D"/>
    <w:rsid w:val="00196C4B"/>
    <w:rsid w:val="001A2414"/>
    <w:rsid w:val="001A3AD9"/>
    <w:rsid w:val="001A5DF9"/>
    <w:rsid w:val="001B2995"/>
    <w:rsid w:val="001B2D81"/>
    <w:rsid w:val="001B63A2"/>
    <w:rsid w:val="001B673F"/>
    <w:rsid w:val="001C0896"/>
    <w:rsid w:val="001C1091"/>
    <w:rsid w:val="001C11BE"/>
    <w:rsid w:val="001C2B30"/>
    <w:rsid w:val="001C4117"/>
    <w:rsid w:val="001C5CB6"/>
    <w:rsid w:val="001C793B"/>
    <w:rsid w:val="001D1709"/>
    <w:rsid w:val="001D1A63"/>
    <w:rsid w:val="001D342A"/>
    <w:rsid w:val="001D5C65"/>
    <w:rsid w:val="001D6F59"/>
    <w:rsid w:val="001E19E5"/>
    <w:rsid w:val="001E5A49"/>
    <w:rsid w:val="001E6753"/>
    <w:rsid w:val="001E6C9A"/>
    <w:rsid w:val="001E6E86"/>
    <w:rsid w:val="001F08F6"/>
    <w:rsid w:val="001F110F"/>
    <w:rsid w:val="001F1D9C"/>
    <w:rsid w:val="001F214B"/>
    <w:rsid w:val="001F256E"/>
    <w:rsid w:val="001F333D"/>
    <w:rsid w:val="001F49CA"/>
    <w:rsid w:val="001F5DE8"/>
    <w:rsid w:val="001F60FC"/>
    <w:rsid w:val="002053E0"/>
    <w:rsid w:val="00207278"/>
    <w:rsid w:val="0021010C"/>
    <w:rsid w:val="00212D24"/>
    <w:rsid w:val="00214F6C"/>
    <w:rsid w:val="00216443"/>
    <w:rsid w:val="00217A4C"/>
    <w:rsid w:val="00217D6C"/>
    <w:rsid w:val="00220730"/>
    <w:rsid w:val="002263A9"/>
    <w:rsid w:val="00226630"/>
    <w:rsid w:val="00231DD6"/>
    <w:rsid w:val="00235565"/>
    <w:rsid w:val="0023779B"/>
    <w:rsid w:val="00237B77"/>
    <w:rsid w:val="00241CA7"/>
    <w:rsid w:val="002464EA"/>
    <w:rsid w:val="00247BD8"/>
    <w:rsid w:val="002500F8"/>
    <w:rsid w:val="002503AB"/>
    <w:rsid w:val="0025152F"/>
    <w:rsid w:val="002532D0"/>
    <w:rsid w:val="00253902"/>
    <w:rsid w:val="00254C81"/>
    <w:rsid w:val="00260199"/>
    <w:rsid w:val="00260450"/>
    <w:rsid w:val="0026137B"/>
    <w:rsid w:val="00262BC1"/>
    <w:rsid w:val="00263C15"/>
    <w:rsid w:val="00266697"/>
    <w:rsid w:val="00267F2F"/>
    <w:rsid w:val="00270AEB"/>
    <w:rsid w:val="00270EFA"/>
    <w:rsid w:val="00271522"/>
    <w:rsid w:val="00271818"/>
    <w:rsid w:val="002744B3"/>
    <w:rsid w:val="00274A30"/>
    <w:rsid w:val="0027601E"/>
    <w:rsid w:val="00276956"/>
    <w:rsid w:val="00276EC8"/>
    <w:rsid w:val="00283B6C"/>
    <w:rsid w:val="00284615"/>
    <w:rsid w:val="00284E41"/>
    <w:rsid w:val="0028502E"/>
    <w:rsid w:val="00285FA2"/>
    <w:rsid w:val="0029034A"/>
    <w:rsid w:val="0029090B"/>
    <w:rsid w:val="00294A8E"/>
    <w:rsid w:val="002971C7"/>
    <w:rsid w:val="00297DCB"/>
    <w:rsid w:val="002A2B90"/>
    <w:rsid w:val="002A2CCD"/>
    <w:rsid w:val="002A38CC"/>
    <w:rsid w:val="002A4F00"/>
    <w:rsid w:val="002A506C"/>
    <w:rsid w:val="002A6B84"/>
    <w:rsid w:val="002B09C6"/>
    <w:rsid w:val="002B12B1"/>
    <w:rsid w:val="002B319D"/>
    <w:rsid w:val="002C1421"/>
    <w:rsid w:val="002C4CB7"/>
    <w:rsid w:val="002C7C1B"/>
    <w:rsid w:val="002C7E4A"/>
    <w:rsid w:val="002D19DE"/>
    <w:rsid w:val="002D3F5D"/>
    <w:rsid w:val="002D6BD2"/>
    <w:rsid w:val="002D6C48"/>
    <w:rsid w:val="002E1CC3"/>
    <w:rsid w:val="002E35BE"/>
    <w:rsid w:val="002E4088"/>
    <w:rsid w:val="002E78E5"/>
    <w:rsid w:val="002F0016"/>
    <w:rsid w:val="002F07BA"/>
    <w:rsid w:val="002F23BB"/>
    <w:rsid w:val="002F23BE"/>
    <w:rsid w:val="002F4D8C"/>
    <w:rsid w:val="002F76A1"/>
    <w:rsid w:val="002F7EB7"/>
    <w:rsid w:val="00300048"/>
    <w:rsid w:val="00300F5E"/>
    <w:rsid w:val="00300FA2"/>
    <w:rsid w:val="003075F7"/>
    <w:rsid w:val="003109AC"/>
    <w:rsid w:val="00313E32"/>
    <w:rsid w:val="00313EE3"/>
    <w:rsid w:val="00316188"/>
    <w:rsid w:val="0031728A"/>
    <w:rsid w:val="00317D87"/>
    <w:rsid w:val="00320D93"/>
    <w:rsid w:val="00321508"/>
    <w:rsid w:val="003224CD"/>
    <w:rsid w:val="00323B08"/>
    <w:rsid w:val="00325F13"/>
    <w:rsid w:val="00326A0E"/>
    <w:rsid w:val="00326C2C"/>
    <w:rsid w:val="00327847"/>
    <w:rsid w:val="003313C7"/>
    <w:rsid w:val="00332649"/>
    <w:rsid w:val="003362A9"/>
    <w:rsid w:val="00340B93"/>
    <w:rsid w:val="00343612"/>
    <w:rsid w:val="00343717"/>
    <w:rsid w:val="00345A12"/>
    <w:rsid w:val="0034660D"/>
    <w:rsid w:val="003516AB"/>
    <w:rsid w:val="00352D3A"/>
    <w:rsid w:val="00353C0E"/>
    <w:rsid w:val="00357789"/>
    <w:rsid w:val="00362268"/>
    <w:rsid w:val="00362902"/>
    <w:rsid w:val="00363638"/>
    <w:rsid w:val="00365EF0"/>
    <w:rsid w:val="0037382E"/>
    <w:rsid w:val="00373984"/>
    <w:rsid w:val="003753BC"/>
    <w:rsid w:val="003756B0"/>
    <w:rsid w:val="00375871"/>
    <w:rsid w:val="003767C9"/>
    <w:rsid w:val="003804E3"/>
    <w:rsid w:val="00382A05"/>
    <w:rsid w:val="0038413F"/>
    <w:rsid w:val="003854EA"/>
    <w:rsid w:val="00386813"/>
    <w:rsid w:val="00386956"/>
    <w:rsid w:val="00387469"/>
    <w:rsid w:val="00387743"/>
    <w:rsid w:val="00387F7E"/>
    <w:rsid w:val="00394F02"/>
    <w:rsid w:val="00395425"/>
    <w:rsid w:val="00395701"/>
    <w:rsid w:val="00396929"/>
    <w:rsid w:val="003A26D6"/>
    <w:rsid w:val="003A3CF2"/>
    <w:rsid w:val="003A769E"/>
    <w:rsid w:val="003B0980"/>
    <w:rsid w:val="003B1C44"/>
    <w:rsid w:val="003B2417"/>
    <w:rsid w:val="003C09A5"/>
    <w:rsid w:val="003C4AEF"/>
    <w:rsid w:val="003C6F04"/>
    <w:rsid w:val="003D0105"/>
    <w:rsid w:val="003D0D18"/>
    <w:rsid w:val="003D7D65"/>
    <w:rsid w:val="003D7EC7"/>
    <w:rsid w:val="003E028A"/>
    <w:rsid w:val="003E09C8"/>
    <w:rsid w:val="003E0EFA"/>
    <w:rsid w:val="003E44C5"/>
    <w:rsid w:val="003E542E"/>
    <w:rsid w:val="003E62AE"/>
    <w:rsid w:val="003E69E0"/>
    <w:rsid w:val="003E6B94"/>
    <w:rsid w:val="003F0A18"/>
    <w:rsid w:val="003F3F41"/>
    <w:rsid w:val="003F4934"/>
    <w:rsid w:val="003F6A48"/>
    <w:rsid w:val="003F7B7F"/>
    <w:rsid w:val="004012CA"/>
    <w:rsid w:val="00403B89"/>
    <w:rsid w:val="00403F10"/>
    <w:rsid w:val="00405FCC"/>
    <w:rsid w:val="0041035E"/>
    <w:rsid w:val="00412E27"/>
    <w:rsid w:val="00417D02"/>
    <w:rsid w:val="00420A85"/>
    <w:rsid w:val="00422FBC"/>
    <w:rsid w:val="00423980"/>
    <w:rsid w:val="00423E25"/>
    <w:rsid w:val="00425A20"/>
    <w:rsid w:val="00425C34"/>
    <w:rsid w:val="004345F2"/>
    <w:rsid w:val="00435574"/>
    <w:rsid w:val="00435FC2"/>
    <w:rsid w:val="00436954"/>
    <w:rsid w:val="00437EEE"/>
    <w:rsid w:val="00440485"/>
    <w:rsid w:val="00440501"/>
    <w:rsid w:val="0044155A"/>
    <w:rsid w:val="00443979"/>
    <w:rsid w:val="0044638D"/>
    <w:rsid w:val="00446C89"/>
    <w:rsid w:val="00450401"/>
    <w:rsid w:val="0045304B"/>
    <w:rsid w:val="00453804"/>
    <w:rsid w:val="00456521"/>
    <w:rsid w:val="00457BB4"/>
    <w:rsid w:val="0046079D"/>
    <w:rsid w:val="00461491"/>
    <w:rsid w:val="00461830"/>
    <w:rsid w:val="004622E3"/>
    <w:rsid w:val="00464DD3"/>
    <w:rsid w:val="00464F29"/>
    <w:rsid w:val="00465882"/>
    <w:rsid w:val="004746F8"/>
    <w:rsid w:val="00474EE3"/>
    <w:rsid w:val="00475086"/>
    <w:rsid w:val="00476919"/>
    <w:rsid w:val="004801F6"/>
    <w:rsid w:val="00480D23"/>
    <w:rsid w:val="00482682"/>
    <w:rsid w:val="0048718B"/>
    <w:rsid w:val="00491F73"/>
    <w:rsid w:val="00492C81"/>
    <w:rsid w:val="00493458"/>
    <w:rsid w:val="00493D25"/>
    <w:rsid w:val="00495709"/>
    <w:rsid w:val="00496E49"/>
    <w:rsid w:val="004A08C4"/>
    <w:rsid w:val="004A0EBA"/>
    <w:rsid w:val="004A5B02"/>
    <w:rsid w:val="004B2564"/>
    <w:rsid w:val="004B2888"/>
    <w:rsid w:val="004B2F3C"/>
    <w:rsid w:val="004B519D"/>
    <w:rsid w:val="004B585E"/>
    <w:rsid w:val="004B5A24"/>
    <w:rsid w:val="004B6BCE"/>
    <w:rsid w:val="004B75AC"/>
    <w:rsid w:val="004C039C"/>
    <w:rsid w:val="004C0598"/>
    <w:rsid w:val="004C070F"/>
    <w:rsid w:val="004C2714"/>
    <w:rsid w:val="004C3349"/>
    <w:rsid w:val="004C42EA"/>
    <w:rsid w:val="004C728B"/>
    <w:rsid w:val="004D2D89"/>
    <w:rsid w:val="004D2DE1"/>
    <w:rsid w:val="004D5082"/>
    <w:rsid w:val="004D6563"/>
    <w:rsid w:val="004D7DDB"/>
    <w:rsid w:val="004E0AF9"/>
    <w:rsid w:val="004E2D1F"/>
    <w:rsid w:val="004E41A1"/>
    <w:rsid w:val="004E5754"/>
    <w:rsid w:val="004E74A4"/>
    <w:rsid w:val="004E7D90"/>
    <w:rsid w:val="004F07C3"/>
    <w:rsid w:val="004F1480"/>
    <w:rsid w:val="004F1E12"/>
    <w:rsid w:val="004F2049"/>
    <w:rsid w:val="004F5281"/>
    <w:rsid w:val="004F6DF7"/>
    <w:rsid w:val="005001D2"/>
    <w:rsid w:val="0050025A"/>
    <w:rsid w:val="005012D4"/>
    <w:rsid w:val="00504306"/>
    <w:rsid w:val="00505391"/>
    <w:rsid w:val="00507BE7"/>
    <w:rsid w:val="00510017"/>
    <w:rsid w:val="005103BE"/>
    <w:rsid w:val="005115D3"/>
    <w:rsid w:val="00512A4E"/>
    <w:rsid w:val="00520497"/>
    <w:rsid w:val="00520B9B"/>
    <w:rsid w:val="005227FD"/>
    <w:rsid w:val="00524CA5"/>
    <w:rsid w:val="00526AB2"/>
    <w:rsid w:val="005319FE"/>
    <w:rsid w:val="005356BC"/>
    <w:rsid w:val="00540112"/>
    <w:rsid w:val="00540790"/>
    <w:rsid w:val="00542909"/>
    <w:rsid w:val="00542A60"/>
    <w:rsid w:val="00547B96"/>
    <w:rsid w:val="00547D27"/>
    <w:rsid w:val="00550862"/>
    <w:rsid w:val="0055101D"/>
    <w:rsid w:val="0055237B"/>
    <w:rsid w:val="00552AC3"/>
    <w:rsid w:val="00552B53"/>
    <w:rsid w:val="00553D99"/>
    <w:rsid w:val="0055737D"/>
    <w:rsid w:val="00557A31"/>
    <w:rsid w:val="00557B5C"/>
    <w:rsid w:val="00557EDC"/>
    <w:rsid w:val="0057523F"/>
    <w:rsid w:val="00576A42"/>
    <w:rsid w:val="005773C0"/>
    <w:rsid w:val="005774F3"/>
    <w:rsid w:val="00577C1F"/>
    <w:rsid w:val="00577C2B"/>
    <w:rsid w:val="00581FDD"/>
    <w:rsid w:val="00590B48"/>
    <w:rsid w:val="005924E8"/>
    <w:rsid w:val="005939B8"/>
    <w:rsid w:val="005939F7"/>
    <w:rsid w:val="00595EB9"/>
    <w:rsid w:val="005972CF"/>
    <w:rsid w:val="00597E4E"/>
    <w:rsid w:val="005A2D2F"/>
    <w:rsid w:val="005A329A"/>
    <w:rsid w:val="005A33E9"/>
    <w:rsid w:val="005A4ED0"/>
    <w:rsid w:val="005A71A5"/>
    <w:rsid w:val="005A7BA3"/>
    <w:rsid w:val="005B2CC1"/>
    <w:rsid w:val="005B4173"/>
    <w:rsid w:val="005B4958"/>
    <w:rsid w:val="005B5973"/>
    <w:rsid w:val="005B704C"/>
    <w:rsid w:val="005B7919"/>
    <w:rsid w:val="005C0082"/>
    <w:rsid w:val="005C03E1"/>
    <w:rsid w:val="005C1A4D"/>
    <w:rsid w:val="005C2B4D"/>
    <w:rsid w:val="005C3FCF"/>
    <w:rsid w:val="005C4822"/>
    <w:rsid w:val="005C4F32"/>
    <w:rsid w:val="005C5D10"/>
    <w:rsid w:val="005C7D4A"/>
    <w:rsid w:val="005D0CE3"/>
    <w:rsid w:val="005D3F4C"/>
    <w:rsid w:val="005D43A3"/>
    <w:rsid w:val="005D507C"/>
    <w:rsid w:val="005D7297"/>
    <w:rsid w:val="005E0859"/>
    <w:rsid w:val="005E0EA6"/>
    <w:rsid w:val="005E1DBA"/>
    <w:rsid w:val="005E307E"/>
    <w:rsid w:val="005E54C5"/>
    <w:rsid w:val="005E569D"/>
    <w:rsid w:val="005F0786"/>
    <w:rsid w:val="005F09AD"/>
    <w:rsid w:val="005F4558"/>
    <w:rsid w:val="005F6220"/>
    <w:rsid w:val="005F6E38"/>
    <w:rsid w:val="00602715"/>
    <w:rsid w:val="00602DB7"/>
    <w:rsid w:val="0060305E"/>
    <w:rsid w:val="006030EF"/>
    <w:rsid w:val="006049CD"/>
    <w:rsid w:val="00605077"/>
    <w:rsid w:val="00605C8A"/>
    <w:rsid w:val="00606092"/>
    <w:rsid w:val="00611AC5"/>
    <w:rsid w:val="00614078"/>
    <w:rsid w:val="0061514D"/>
    <w:rsid w:val="0061571E"/>
    <w:rsid w:val="006176FA"/>
    <w:rsid w:val="00621D49"/>
    <w:rsid w:val="00624541"/>
    <w:rsid w:val="00626156"/>
    <w:rsid w:val="00627788"/>
    <w:rsid w:val="0063390C"/>
    <w:rsid w:val="00640856"/>
    <w:rsid w:val="0064285A"/>
    <w:rsid w:val="0064440F"/>
    <w:rsid w:val="00644DB8"/>
    <w:rsid w:val="00646296"/>
    <w:rsid w:val="00646496"/>
    <w:rsid w:val="00651072"/>
    <w:rsid w:val="00651176"/>
    <w:rsid w:val="0065178D"/>
    <w:rsid w:val="00653B63"/>
    <w:rsid w:val="006547D7"/>
    <w:rsid w:val="00654B17"/>
    <w:rsid w:val="00660630"/>
    <w:rsid w:val="00660A8A"/>
    <w:rsid w:val="0066174E"/>
    <w:rsid w:val="0066255B"/>
    <w:rsid w:val="006629FF"/>
    <w:rsid w:val="006639C3"/>
    <w:rsid w:val="006649F1"/>
    <w:rsid w:val="00665167"/>
    <w:rsid w:val="00665308"/>
    <w:rsid w:val="00667612"/>
    <w:rsid w:val="0067055E"/>
    <w:rsid w:val="006705D0"/>
    <w:rsid w:val="00673022"/>
    <w:rsid w:val="00673822"/>
    <w:rsid w:val="00676B37"/>
    <w:rsid w:val="0068121B"/>
    <w:rsid w:val="00681470"/>
    <w:rsid w:val="0068483B"/>
    <w:rsid w:val="0068554D"/>
    <w:rsid w:val="006855A9"/>
    <w:rsid w:val="0068594A"/>
    <w:rsid w:val="0068604A"/>
    <w:rsid w:val="00687462"/>
    <w:rsid w:val="00690161"/>
    <w:rsid w:val="00690432"/>
    <w:rsid w:val="00690509"/>
    <w:rsid w:val="00692076"/>
    <w:rsid w:val="0069741F"/>
    <w:rsid w:val="00697947"/>
    <w:rsid w:val="00697D06"/>
    <w:rsid w:val="006A1A98"/>
    <w:rsid w:val="006A2E7C"/>
    <w:rsid w:val="006A35CA"/>
    <w:rsid w:val="006A4CA4"/>
    <w:rsid w:val="006A4E70"/>
    <w:rsid w:val="006A514D"/>
    <w:rsid w:val="006A5D9F"/>
    <w:rsid w:val="006A6C6A"/>
    <w:rsid w:val="006A7690"/>
    <w:rsid w:val="006B0696"/>
    <w:rsid w:val="006B1ACD"/>
    <w:rsid w:val="006B1E76"/>
    <w:rsid w:val="006B45BE"/>
    <w:rsid w:val="006B74BE"/>
    <w:rsid w:val="006C0755"/>
    <w:rsid w:val="006C111C"/>
    <w:rsid w:val="006C5C95"/>
    <w:rsid w:val="006C6617"/>
    <w:rsid w:val="006C6B99"/>
    <w:rsid w:val="006D33C3"/>
    <w:rsid w:val="006D5087"/>
    <w:rsid w:val="006D549D"/>
    <w:rsid w:val="006D7AE8"/>
    <w:rsid w:val="006E0502"/>
    <w:rsid w:val="006E1010"/>
    <w:rsid w:val="006E3173"/>
    <w:rsid w:val="006E3F8C"/>
    <w:rsid w:val="006E3FCB"/>
    <w:rsid w:val="006F295B"/>
    <w:rsid w:val="006F2ABE"/>
    <w:rsid w:val="006F3D0E"/>
    <w:rsid w:val="006F5311"/>
    <w:rsid w:val="006F74BC"/>
    <w:rsid w:val="00703777"/>
    <w:rsid w:val="00707A74"/>
    <w:rsid w:val="00707B57"/>
    <w:rsid w:val="00716CED"/>
    <w:rsid w:val="0072182B"/>
    <w:rsid w:val="00722827"/>
    <w:rsid w:val="00722CA3"/>
    <w:rsid w:val="00722DFF"/>
    <w:rsid w:val="00722F2E"/>
    <w:rsid w:val="00723BB7"/>
    <w:rsid w:val="007243D8"/>
    <w:rsid w:val="007261A9"/>
    <w:rsid w:val="00727073"/>
    <w:rsid w:val="00727B9B"/>
    <w:rsid w:val="007300C8"/>
    <w:rsid w:val="007305B3"/>
    <w:rsid w:val="00730A9D"/>
    <w:rsid w:val="007318C8"/>
    <w:rsid w:val="00733777"/>
    <w:rsid w:val="00733AF2"/>
    <w:rsid w:val="00733BAD"/>
    <w:rsid w:val="007342D8"/>
    <w:rsid w:val="00734515"/>
    <w:rsid w:val="00736406"/>
    <w:rsid w:val="00736F3E"/>
    <w:rsid w:val="0073710F"/>
    <w:rsid w:val="007419B0"/>
    <w:rsid w:val="00743AB2"/>
    <w:rsid w:val="00745CA1"/>
    <w:rsid w:val="00753C1A"/>
    <w:rsid w:val="00754247"/>
    <w:rsid w:val="00754C6C"/>
    <w:rsid w:val="00754EAF"/>
    <w:rsid w:val="00756BBA"/>
    <w:rsid w:val="007578CA"/>
    <w:rsid w:val="007603F2"/>
    <w:rsid w:val="00760B06"/>
    <w:rsid w:val="007613D3"/>
    <w:rsid w:val="00761C47"/>
    <w:rsid w:val="00762E04"/>
    <w:rsid w:val="0076346F"/>
    <w:rsid w:val="00766FD3"/>
    <w:rsid w:val="007704B7"/>
    <w:rsid w:val="0077089F"/>
    <w:rsid w:val="00770EAF"/>
    <w:rsid w:val="007711DE"/>
    <w:rsid w:val="007750CA"/>
    <w:rsid w:val="00777AFD"/>
    <w:rsid w:val="007831BE"/>
    <w:rsid w:val="00784324"/>
    <w:rsid w:val="0078482C"/>
    <w:rsid w:val="0078511F"/>
    <w:rsid w:val="00790497"/>
    <w:rsid w:val="007910DC"/>
    <w:rsid w:val="00791D57"/>
    <w:rsid w:val="0079202C"/>
    <w:rsid w:val="00792F2A"/>
    <w:rsid w:val="007933FE"/>
    <w:rsid w:val="0079475E"/>
    <w:rsid w:val="00795D88"/>
    <w:rsid w:val="00797527"/>
    <w:rsid w:val="007A0F71"/>
    <w:rsid w:val="007A1718"/>
    <w:rsid w:val="007A3BE1"/>
    <w:rsid w:val="007A3C16"/>
    <w:rsid w:val="007A70FB"/>
    <w:rsid w:val="007A73D5"/>
    <w:rsid w:val="007A740A"/>
    <w:rsid w:val="007B0DC8"/>
    <w:rsid w:val="007B1DE2"/>
    <w:rsid w:val="007B44FE"/>
    <w:rsid w:val="007B4F8B"/>
    <w:rsid w:val="007B7F0C"/>
    <w:rsid w:val="007C2407"/>
    <w:rsid w:val="007C54C5"/>
    <w:rsid w:val="007C6678"/>
    <w:rsid w:val="007C7B32"/>
    <w:rsid w:val="007C7EAA"/>
    <w:rsid w:val="007D087E"/>
    <w:rsid w:val="007D528D"/>
    <w:rsid w:val="007D6167"/>
    <w:rsid w:val="007D63FD"/>
    <w:rsid w:val="007D65DB"/>
    <w:rsid w:val="007D67C8"/>
    <w:rsid w:val="007D6C36"/>
    <w:rsid w:val="007D7982"/>
    <w:rsid w:val="007E04AF"/>
    <w:rsid w:val="007E098B"/>
    <w:rsid w:val="007E1392"/>
    <w:rsid w:val="007E2736"/>
    <w:rsid w:val="007E3D82"/>
    <w:rsid w:val="007E621D"/>
    <w:rsid w:val="007E67CE"/>
    <w:rsid w:val="007E769E"/>
    <w:rsid w:val="007F027E"/>
    <w:rsid w:val="007F20A0"/>
    <w:rsid w:val="007F2A8A"/>
    <w:rsid w:val="007F2F15"/>
    <w:rsid w:val="007F3B8F"/>
    <w:rsid w:val="007F6A8F"/>
    <w:rsid w:val="007F6BDF"/>
    <w:rsid w:val="008017B2"/>
    <w:rsid w:val="0080400D"/>
    <w:rsid w:val="00805139"/>
    <w:rsid w:val="008059D0"/>
    <w:rsid w:val="00806AF5"/>
    <w:rsid w:val="0080792C"/>
    <w:rsid w:val="00807FCD"/>
    <w:rsid w:val="008105C4"/>
    <w:rsid w:val="008115D5"/>
    <w:rsid w:val="008123DF"/>
    <w:rsid w:val="00812F71"/>
    <w:rsid w:val="008131B3"/>
    <w:rsid w:val="00814358"/>
    <w:rsid w:val="008169ED"/>
    <w:rsid w:val="00821A01"/>
    <w:rsid w:val="00821E7B"/>
    <w:rsid w:val="00822216"/>
    <w:rsid w:val="0083118C"/>
    <w:rsid w:val="00831F57"/>
    <w:rsid w:val="008320A9"/>
    <w:rsid w:val="008353EE"/>
    <w:rsid w:val="0084081F"/>
    <w:rsid w:val="00841861"/>
    <w:rsid w:val="00843929"/>
    <w:rsid w:val="00845559"/>
    <w:rsid w:val="00846F0D"/>
    <w:rsid w:val="00846F5A"/>
    <w:rsid w:val="00847DC3"/>
    <w:rsid w:val="00854FE6"/>
    <w:rsid w:val="008551B8"/>
    <w:rsid w:val="00856214"/>
    <w:rsid w:val="008570F7"/>
    <w:rsid w:val="0086377B"/>
    <w:rsid w:val="00863DD7"/>
    <w:rsid w:val="00867CCF"/>
    <w:rsid w:val="00871907"/>
    <w:rsid w:val="008730D8"/>
    <w:rsid w:val="008763CA"/>
    <w:rsid w:val="00877797"/>
    <w:rsid w:val="00877A23"/>
    <w:rsid w:val="00885DD7"/>
    <w:rsid w:val="00891B2B"/>
    <w:rsid w:val="008920E5"/>
    <w:rsid w:val="00892BD8"/>
    <w:rsid w:val="00893BE7"/>
    <w:rsid w:val="00893E86"/>
    <w:rsid w:val="00896EE2"/>
    <w:rsid w:val="0089704E"/>
    <w:rsid w:val="008A02D0"/>
    <w:rsid w:val="008A36BF"/>
    <w:rsid w:val="008A5A5E"/>
    <w:rsid w:val="008B01A8"/>
    <w:rsid w:val="008B0800"/>
    <w:rsid w:val="008B3B04"/>
    <w:rsid w:val="008B5C04"/>
    <w:rsid w:val="008B6542"/>
    <w:rsid w:val="008C45D6"/>
    <w:rsid w:val="008C6C3A"/>
    <w:rsid w:val="008D468F"/>
    <w:rsid w:val="008D7889"/>
    <w:rsid w:val="008D7BD0"/>
    <w:rsid w:val="008E0FAF"/>
    <w:rsid w:val="008E2E9E"/>
    <w:rsid w:val="008E3413"/>
    <w:rsid w:val="008E7752"/>
    <w:rsid w:val="008E78B8"/>
    <w:rsid w:val="008F0A67"/>
    <w:rsid w:val="008F284F"/>
    <w:rsid w:val="008F2B78"/>
    <w:rsid w:val="008F6494"/>
    <w:rsid w:val="009056DB"/>
    <w:rsid w:val="00907EDA"/>
    <w:rsid w:val="0091244A"/>
    <w:rsid w:val="00913959"/>
    <w:rsid w:val="00914B4F"/>
    <w:rsid w:val="00915872"/>
    <w:rsid w:val="009162DB"/>
    <w:rsid w:val="009174E3"/>
    <w:rsid w:val="00917DB1"/>
    <w:rsid w:val="00920983"/>
    <w:rsid w:val="00922896"/>
    <w:rsid w:val="00926355"/>
    <w:rsid w:val="00927FF7"/>
    <w:rsid w:val="009415EB"/>
    <w:rsid w:val="0094195D"/>
    <w:rsid w:val="00941EC2"/>
    <w:rsid w:val="009428AC"/>
    <w:rsid w:val="00942B1B"/>
    <w:rsid w:val="0094311C"/>
    <w:rsid w:val="00946CE4"/>
    <w:rsid w:val="00954C0A"/>
    <w:rsid w:val="00956581"/>
    <w:rsid w:val="00956B98"/>
    <w:rsid w:val="009601EB"/>
    <w:rsid w:val="00962CB9"/>
    <w:rsid w:val="00965783"/>
    <w:rsid w:val="009665B6"/>
    <w:rsid w:val="00966FA5"/>
    <w:rsid w:val="009708D9"/>
    <w:rsid w:val="00973620"/>
    <w:rsid w:val="009737D8"/>
    <w:rsid w:val="00975E5A"/>
    <w:rsid w:val="00976136"/>
    <w:rsid w:val="00977522"/>
    <w:rsid w:val="00981A5A"/>
    <w:rsid w:val="00983255"/>
    <w:rsid w:val="00983A2C"/>
    <w:rsid w:val="009840CC"/>
    <w:rsid w:val="009843BC"/>
    <w:rsid w:val="009868D8"/>
    <w:rsid w:val="00990995"/>
    <w:rsid w:val="00991B70"/>
    <w:rsid w:val="00992451"/>
    <w:rsid w:val="0099251A"/>
    <w:rsid w:val="009929EA"/>
    <w:rsid w:val="00996B63"/>
    <w:rsid w:val="009A08BB"/>
    <w:rsid w:val="009A7FED"/>
    <w:rsid w:val="009B07E4"/>
    <w:rsid w:val="009B0E9F"/>
    <w:rsid w:val="009B120B"/>
    <w:rsid w:val="009B156A"/>
    <w:rsid w:val="009B6B69"/>
    <w:rsid w:val="009C5CFF"/>
    <w:rsid w:val="009C6031"/>
    <w:rsid w:val="009C7F93"/>
    <w:rsid w:val="009D09BD"/>
    <w:rsid w:val="009D136D"/>
    <w:rsid w:val="009D6662"/>
    <w:rsid w:val="009D692A"/>
    <w:rsid w:val="009D7375"/>
    <w:rsid w:val="009E7063"/>
    <w:rsid w:val="009F45ED"/>
    <w:rsid w:val="009F4B64"/>
    <w:rsid w:val="009F50F7"/>
    <w:rsid w:val="009F713C"/>
    <w:rsid w:val="009F7867"/>
    <w:rsid w:val="00A00675"/>
    <w:rsid w:val="00A010E4"/>
    <w:rsid w:val="00A01675"/>
    <w:rsid w:val="00A01888"/>
    <w:rsid w:val="00A035E4"/>
    <w:rsid w:val="00A0709C"/>
    <w:rsid w:val="00A110A1"/>
    <w:rsid w:val="00A17612"/>
    <w:rsid w:val="00A17FAE"/>
    <w:rsid w:val="00A23423"/>
    <w:rsid w:val="00A253B4"/>
    <w:rsid w:val="00A271E3"/>
    <w:rsid w:val="00A32FE7"/>
    <w:rsid w:val="00A35BE2"/>
    <w:rsid w:val="00A37968"/>
    <w:rsid w:val="00A37ED3"/>
    <w:rsid w:val="00A44C10"/>
    <w:rsid w:val="00A4571E"/>
    <w:rsid w:val="00A464DE"/>
    <w:rsid w:val="00A50E73"/>
    <w:rsid w:val="00A527FC"/>
    <w:rsid w:val="00A535FD"/>
    <w:rsid w:val="00A53D68"/>
    <w:rsid w:val="00A55588"/>
    <w:rsid w:val="00A564FD"/>
    <w:rsid w:val="00A6291E"/>
    <w:rsid w:val="00A64340"/>
    <w:rsid w:val="00A64FF1"/>
    <w:rsid w:val="00A65571"/>
    <w:rsid w:val="00A66594"/>
    <w:rsid w:val="00A75D04"/>
    <w:rsid w:val="00A76884"/>
    <w:rsid w:val="00A773C7"/>
    <w:rsid w:val="00A8313A"/>
    <w:rsid w:val="00A83AB5"/>
    <w:rsid w:val="00A856AE"/>
    <w:rsid w:val="00A85F1D"/>
    <w:rsid w:val="00A903DB"/>
    <w:rsid w:val="00A906E7"/>
    <w:rsid w:val="00A91519"/>
    <w:rsid w:val="00A91AF4"/>
    <w:rsid w:val="00A93178"/>
    <w:rsid w:val="00A94104"/>
    <w:rsid w:val="00A94EB0"/>
    <w:rsid w:val="00A94FDD"/>
    <w:rsid w:val="00A9534E"/>
    <w:rsid w:val="00A95875"/>
    <w:rsid w:val="00A959BC"/>
    <w:rsid w:val="00A96711"/>
    <w:rsid w:val="00AA0715"/>
    <w:rsid w:val="00AA09F1"/>
    <w:rsid w:val="00AA0C5D"/>
    <w:rsid w:val="00AA518D"/>
    <w:rsid w:val="00AA658F"/>
    <w:rsid w:val="00AA7A31"/>
    <w:rsid w:val="00AB786E"/>
    <w:rsid w:val="00AC5DF3"/>
    <w:rsid w:val="00AC7CB8"/>
    <w:rsid w:val="00AD3E8E"/>
    <w:rsid w:val="00AD45A3"/>
    <w:rsid w:val="00AD5229"/>
    <w:rsid w:val="00AD5F4D"/>
    <w:rsid w:val="00AD7099"/>
    <w:rsid w:val="00AD7AE6"/>
    <w:rsid w:val="00AE1BAC"/>
    <w:rsid w:val="00AE2594"/>
    <w:rsid w:val="00AE599E"/>
    <w:rsid w:val="00AF00A1"/>
    <w:rsid w:val="00AF1651"/>
    <w:rsid w:val="00AF3466"/>
    <w:rsid w:val="00AF3F6C"/>
    <w:rsid w:val="00AF43B2"/>
    <w:rsid w:val="00AF482E"/>
    <w:rsid w:val="00B0093E"/>
    <w:rsid w:val="00B05E1E"/>
    <w:rsid w:val="00B0645E"/>
    <w:rsid w:val="00B06B0F"/>
    <w:rsid w:val="00B105BE"/>
    <w:rsid w:val="00B11F50"/>
    <w:rsid w:val="00B11F81"/>
    <w:rsid w:val="00B166FF"/>
    <w:rsid w:val="00B200A9"/>
    <w:rsid w:val="00B22A1B"/>
    <w:rsid w:val="00B23187"/>
    <w:rsid w:val="00B23640"/>
    <w:rsid w:val="00B245DB"/>
    <w:rsid w:val="00B26C52"/>
    <w:rsid w:val="00B31F9A"/>
    <w:rsid w:val="00B32DEA"/>
    <w:rsid w:val="00B347A1"/>
    <w:rsid w:val="00B362CE"/>
    <w:rsid w:val="00B37454"/>
    <w:rsid w:val="00B4089E"/>
    <w:rsid w:val="00B4115E"/>
    <w:rsid w:val="00B447BE"/>
    <w:rsid w:val="00B46561"/>
    <w:rsid w:val="00B46E00"/>
    <w:rsid w:val="00B4787B"/>
    <w:rsid w:val="00B50866"/>
    <w:rsid w:val="00B5303C"/>
    <w:rsid w:val="00B54321"/>
    <w:rsid w:val="00B54D44"/>
    <w:rsid w:val="00B55E5B"/>
    <w:rsid w:val="00B57A60"/>
    <w:rsid w:val="00B57F6E"/>
    <w:rsid w:val="00B6141F"/>
    <w:rsid w:val="00B614EA"/>
    <w:rsid w:val="00B624E7"/>
    <w:rsid w:val="00B63C0D"/>
    <w:rsid w:val="00B63D82"/>
    <w:rsid w:val="00B64C16"/>
    <w:rsid w:val="00B65E66"/>
    <w:rsid w:val="00B65EF3"/>
    <w:rsid w:val="00B66388"/>
    <w:rsid w:val="00B66BCC"/>
    <w:rsid w:val="00B66E05"/>
    <w:rsid w:val="00B67D7E"/>
    <w:rsid w:val="00B70B57"/>
    <w:rsid w:val="00B723D1"/>
    <w:rsid w:val="00B73C71"/>
    <w:rsid w:val="00B7412A"/>
    <w:rsid w:val="00B74719"/>
    <w:rsid w:val="00B749CD"/>
    <w:rsid w:val="00B755F1"/>
    <w:rsid w:val="00B7780F"/>
    <w:rsid w:val="00B81B19"/>
    <w:rsid w:val="00B81C28"/>
    <w:rsid w:val="00B82936"/>
    <w:rsid w:val="00B8532C"/>
    <w:rsid w:val="00B85B66"/>
    <w:rsid w:val="00B86620"/>
    <w:rsid w:val="00B877DB"/>
    <w:rsid w:val="00B929B8"/>
    <w:rsid w:val="00B92E1B"/>
    <w:rsid w:val="00B95A4E"/>
    <w:rsid w:val="00B960AE"/>
    <w:rsid w:val="00B9779C"/>
    <w:rsid w:val="00B97921"/>
    <w:rsid w:val="00B97B97"/>
    <w:rsid w:val="00B97F8D"/>
    <w:rsid w:val="00BA0A0B"/>
    <w:rsid w:val="00BA4178"/>
    <w:rsid w:val="00BA47D1"/>
    <w:rsid w:val="00BA5758"/>
    <w:rsid w:val="00BA5B92"/>
    <w:rsid w:val="00BA70BE"/>
    <w:rsid w:val="00BB0ACF"/>
    <w:rsid w:val="00BB1293"/>
    <w:rsid w:val="00BB1758"/>
    <w:rsid w:val="00BB1878"/>
    <w:rsid w:val="00BB2BF8"/>
    <w:rsid w:val="00BB3740"/>
    <w:rsid w:val="00BB4241"/>
    <w:rsid w:val="00BB571A"/>
    <w:rsid w:val="00BB6D6C"/>
    <w:rsid w:val="00BB772D"/>
    <w:rsid w:val="00BC04CB"/>
    <w:rsid w:val="00BC23E4"/>
    <w:rsid w:val="00BC3819"/>
    <w:rsid w:val="00BC6252"/>
    <w:rsid w:val="00BC7AB7"/>
    <w:rsid w:val="00BD067A"/>
    <w:rsid w:val="00BD398D"/>
    <w:rsid w:val="00BD4A9C"/>
    <w:rsid w:val="00BE1F79"/>
    <w:rsid w:val="00BE20BB"/>
    <w:rsid w:val="00BE3CCF"/>
    <w:rsid w:val="00BF03E0"/>
    <w:rsid w:val="00BF2FA4"/>
    <w:rsid w:val="00BF32A9"/>
    <w:rsid w:val="00BF359A"/>
    <w:rsid w:val="00BF3F45"/>
    <w:rsid w:val="00BF60B2"/>
    <w:rsid w:val="00BF725B"/>
    <w:rsid w:val="00BF75DB"/>
    <w:rsid w:val="00C006D4"/>
    <w:rsid w:val="00C027A3"/>
    <w:rsid w:val="00C04559"/>
    <w:rsid w:val="00C05447"/>
    <w:rsid w:val="00C10085"/>
    <w:rsid w:val="00C10327"/>
    <w:rsid w:val="00C1033F"/>
    <w:rsid w:val="00C13E0E"/>
    <w:rsid w:val="00C22AE4"/>
    <w:rsid w:val="00C261B1"/>
    <w:rsid w:val="00C317AF"/>
    <w:rsid w:val="00C32BA2"/>
    <w:rsid w:val="00C35796"/>
    <w:rsid w:val="00C360E9"/>
    <w:rsid w:val="00C36C6D"/>
    <w:rsid w:val="00C40198"/>
    <w:rsid w:val="00C42711"/>
    <w:rsid w:val="00C448D0"/>
    <w:rsid w:val="00C451B5"/>
    <w:rsid w:val="00C4579C"/>
    <w:rsid w:val="00C46674"/>
    <w:rsid w:val="00C46884"/>
    <w:rsid w:val="00C471B4"/>
    <w:rsid w:val="00C505FE"/>
    <w:rsid w:val="00C506A3"/>
    <w:rsid w:val="00C522DB"/>
    <w:rsid w:val="00C56D9C"/>
    <w:rsid w:val="00C615B3"/>
    <w:rsid w:val="00C647E6"/>
    <w:rsid w:val="00C66EF5"/>
    <w:rsid w:val="00C66FBD"/>
    <w:rsid w:val="00C714D3"/>
    <w:rsid w:val="00C766C8"/>
    <w:rsid w:val="00C76875"/>
    <w:rsid w:val="00C77670"/>
    <w:rsid w:val="00C84D64"/>
    <w:rsid w:val="00C872FA"/>
    <w:rsid w:val="00C900A0"/>
    <w:rsid w:val="00C91B01"/>
    <w:rsid w:val="00C92587"/>
    <w:rsid w:val="00C93C39"/>
    <w:rsid w:val="00CA076B"/>
    <w:rsid w:val="00CA07FE"/>
    <w:rsid w:val="00CA135D"/>
    <w:rsid w:val="00CA22BC"/>
    <w:rsid w:val="00CB0D9D"/>
    <w:rsid w:val="00CB69FB"/>
    <w:rsid w:val="00CB7FB1"/>
    <w:rsid w:val="00CC412A"/>
    <w:rsid w:val="00CC4445"/>
    <w:rsid w:val="00CC57D5"/>
    <w:rsid w:val="00CC5BE2"/>
    <w:rsid w:val="00CC62DF"/>
    <w:rsid w:val="00CC7C77"/>
    <w:rsid w:val="00CD27B5"/>
    <w:rsid w:val="00CD3446"/>
    <w:rsid w:val="00CD524C"/>
    <w:rsid w:val="00CD7045"/>
    <w:rsid w:val="00CE1EA0"/>
    <w:rsid w:val="00CE2C28"/>
    <w:rsid w:val="00CE400C"/>
    <w:rsid w:val="00CE469E"/>
    <w:rsid w:val="00CE52AE"/>
    <w:rsid w:val="00CE602D"/>
    <w:rsid w:val="00CF14BB"/>
    <w:rsid w:val="00CF4222"/>
    <w:rsid w:val="00CF4620"/>
    <w:rsid w:val="00CF6D3A"/>
    <w:rsid w:val="00D0207E"/>
    <w:rsid w:val="00D0375E"/>
    <w:rsid w:val="00D03A58"/>
    <w:rsid w:val="00D03E7E"/>
    <w:rsid w:val="00D13A62"/>
    <w:rsid w:val="00D155F0"/>
    <w:rsid w:val="00D24111"/>
    <w:rsid w:val="00D2518F"/>
    <w:rsid w:val="00D3434B"/>
    <w:rsid w:val="00D3614B"/>
    <w:rsid w:val="00D43F4C"/>
    <w:rsid w:val="00D47F5D"/>
    <w:rsid w:val="00D53140"/>
    <w:rsid w:val="00D55DF1"/>
    <w:rsid w:val="00D56D0B"/>
    <w:rsid w:val="00D6017C"/>
    <w:rsid w:val="00D61521"/>
    <w:rsid w:val="00D63EC7"/>
    <w:rsid w:val="00D6569C"/>
    <w:rsid w:val="00D65B89"/>
    <w:rsid w:val="00D676B6"/>
    <w:rsid w:val="00D702FB"/>
    <w:rsid w:val="00D70844"/>
    <w:rsid w:val="00D7485A"/>
    <w:rsid w:val="00D76930"/>
    <w:rsid w:val="00D777AD"/>
    <w:rsid w:val="00D81146"/>
    <w:rsid w:val="00D81A7A"/>
    <w:rsid w:val="00D87193"/>
    <w:rsid w:val="00D87E75"/>
    <w:rsid w:val="00D9054A"/>
    <w:rsid w:val="00D90FFB"/>
    <w:rsid w:val="00D94764"/>
    <w:rsid w:val="00D95E7A"/>
    <w:rsid w:val="00D97B47"/>
    <w:rsid w:val="00DA7A6A"/>
    <w:rsid w:val="00DB3797"/>
    <w:rsid w:val="00DB462E"/>
    <w:rsid w:val="00DB6913"/>
    <w:rsid w:val="00DC16D4"/>
    <w:rsid w:val="00DD0E55"/>
    <w:rsid w:val="00DD43C7"/>
    <w:rsid w:val="00DE23F9"/>
    <w:rsid w:val="00DE2842"/>
    <w:rsid w:val="00DE30A4"/>
    <w:rsid w:val="00DE4488"/>
    <w:rsid w:val="00DE4E72"/>
    <w:rsid w:val="00DF1860"/>
    <w:rsid w:val="00DF5147"/>
    <w:rsid w:val="00DF536D"/>
    <w:rsid w:val="00DF595D"/>
    <w:rsid w:val="00DF62C6"/>
    <w:rsid w:val="00E00D2E"/>
    <w:rsid w:val="00E01A8E"/>
    <w:rsid w:val="00E06007"/>
    <w:rsid w:val="00E07EE0"/>
    <w:rsid w:val="00E10E2C"/>
    <w:rsid w:val="00E122D4"/>
    <w:rsid w:val="00E12EDF"/>
    <w:rsid w:val="00E13E72"/>
    <w:rsid w:val="00E145D8"/>
    <w:rsid w:val="00E1619B"/>
    <w:rsid w:val="00E203E2"/>
    <w:rsid w:val="00E22CF4"/>
    <w:rsid w:val="00E22D6D"/>
    <w:rsid w:val="00E232BA"/>
    <w:rsid w:val="00E235BA"/>
    <w:rsid w:val="00E246D9"/>
    <w:rsid w:val="00E26F49"/>
    <w:rsid w:val="00E3219D"/>
    <w:rsid w:val="00E334ED"/>
    <w:rsid w:val="00E34474"/>
    <w:rsid w:val="00E402EC"/>
    <w:rsid w:val="00E407E4"/>
    <w:rsid w:val="00E411DF"/>
    <w:rsid w:val="00E42F9B"/>
    <w:rsid w:val="00E436F8"/>
    <w:rsid w:val="00E44292"/>
    <w:rsid w:val="00E4434A"/>
    <w:rsid w:val="00E448D7"/>
    <w:rsid w:val="00E44CFA"/>
    <w:rsid w:val="00E45842"/>
    <w:rsid w:val="00E478B0"/>
    <w:rsid w:val="00E5039A"/>
    <w:rsid w:val="00E53C7B"/>
    <w:rsid w:val="00E56887"/>
    <w:rsid w:val="00E57B56"/>
    <w:rsid w:val="00E616F3"/>
    <w:rsid w:val="00E62D83"/>
    <w:rsid w:val="00E639C7"/>
    <w:rsid w:val="00E63D69"/>
    <w:rsid w:val="00E656D2"/>
    <w:rsid w:val="00E66430"/>
    <w:rsid w:val="00E71A63"/>
    <w:rsid w:val="00E731CD"/>
    <w:rsid w:val="00E742ED"/>
    <w:rsid w:val="00E743EE"/>
    <w:rsid w:val="00E750EC"/>
    <w:rsid w:val="00E80EAA"/>
    <w:rsid w:val="00E841B4"/>
    <w:rsid w:val="00E85343"/>
    <w:rsid w:val="00E85C30"/>
    <w:rsid w:val="00E935E0"/>
    <w:rsid w:val="00E95140"/>
    <w:rsid w:val="00E968C6"/>
    <w:rsid w:val="00E9754F"/>
    <w:rsid w:val="00EA130D"/>
    <w:rsid w:val="00EA1812"/>
    <w:rsid w:val="00EA21B0"/>
    <w:rsid w:val="00EA4B02"/>
    <w:rsid w:val="00EA5098"/>
    <w:rsid w:val="00EA5F21"/>
    <w:rsid w:val="00EA712B"/>
    <w:rsid w:val="00EB0847"/>
    <w:rsid w:val="00EB1D30"/>
    <w:rsid w:val="00EB235A"/>
    <w:rsid w:val="00EB2FD5"/>
    <w:rsid w:val="00EB395B"/>
    <w:rsid w:val="00EC3E83"/>
    <w:rsid w:val="00ED035D"/>
    <w:rsid w:val="00ED0B9A"/>
    <w:rsid w:val="00ED0D31"/>
    <w:rsid w:val="00ED1A64"/>
    <w:rsid w:val="00ED39ED"/>
    <w:rsid w:val="00ED3ACB"/>
    <w:rsid w:val="00ED3EB8"/>
    <w:rsid w:val="00ED4D77"/>
    <w:rsid w:val="00ED608E"/>
    <w:rsid w:val="00ED7723"/>
    <w:rsid w:val="00EE212A"/>
    <w:rsid w:val="00EE2E27"/>
    <w:rsid w:val="00EF6600"/>
    <w:rsid w:val="00F02516"/>
    <w:rsid w:val="00F02A2D"/>
    <w:rsid w:val="00F04562"/>
    <w:rsid w:val="00F10AF0"/>
    <w:rsid w:val="00F1323E"/>
    <w:rsid w:val="00F14019"/>
    <w:rsid w:val="00F150E9"/>
    <w:rsid w:val="00F16087"/>
    <w:rsid w:val="00F16D7E"/>
    <w:rsid w:val="00F177E8"/>
    <w:rsid w:val="00F20316"/>
    <w:rsid w:val="00F20918"/>
    <w:rsid w:val="00F20C8C"/>
    <w:rsid w:val="00F21215"/>
    <w:rsid w:val="00F21C64"/>
    <w:rsid w:val="00F224B2"/>
    <w:rsid w:val="00F2262C"/>
    <w:rsid w:val="00F22BF1"/>
    <w:rsid w:val="00F236B4"/>
    <w:rsid w:val="00F24F10"/>
    <w:rsid w:val="00F24FFE"/>
    <w:rsid w:val="00F253FA"/>
    <w:rsid w:val="00F25593"/>
    <w:rsid w:val="00F26B3C"/>
    <w:rsid w:val="00F27E1B"/>
    <w:rsid w:val="00F30070"/>
    <w:rsid w:val="00F30B60"/>
    <w:rsid w:val="00F3256B"/>
    <w:rsid w:val="00F3344C"/>
    <w:rsid w:val="00F35518"/>
    <w:rsid w:val="00F35BCA"/>
    <w:rsid w:val="00F35FF4"/>
    <w:rsid w:val="00F36128"/>
    <w:rsid w:val="00F40A5A"/>
    <w:rsid w:val="00F44CFC"/>
    <w:rsid w:val="00F463A1"/>
    <w:rsid w:val="00F47029"/>
    <w:rsid w:val="00F53843"/>
    <w:rsid w:val="00F5593C"/>
    <w:rsid w:val="00F5703B"/>
    <w:rsid w:val="00F604D1"/>
    <w:rsid w:val="00F619F5"/>
    <w:rsid w:val="00F61CF0"/>
    <w:rsid w:val="00F623E3"/>
    <w:rsid w:val="00F62A59"/>
    <w:rsid w:val="00F63F61"/>
    <w:rsid w:val="00F70043"/>
    <w:rsid w:val="00F7022D"/>
    <w:rsid w:val="00F73F76"/>
    <w:rsid w:val="00F74D1B"/>
    <w:rsid w:val="00F7631E"/>
    <w:rsid w:val="00F76FCD"/>
    <w:rsid w:val="00F77327"/>
    <w:rsid w:val="00F80E2A"/>
    <w:rsid w:val="00F8313A"/>
    <w:rsid w:val="00F83A4A"/>
    <w:rsid w:val="00F8547B"/>
    <w:rsid w:val="00F85915"/>
    <w:rsid w:val="00F8701B"/>
    <w:rsid w:val="00F91573"/>
    <w:rsid w:val="00F921D5"/>
    <w:rsid w:val="00F93E08"/>
    <w:rsid w:val="00F95AD6"/>
    <w:rsid w:val="00FA1189"/>
    <w:rsid w:val="00FA3160"/>
    <w:rsid w:val="00FA4E1F"/>
    <w:rsid w:val="00FA4F11"/>
    <w:rsid w:val="00FA5F57"/>
    <w:rsid w:val="00FB384B"/>
    <w:rsid w:val="00FC1173"/>
    <w:rsid w:val="00FC2A67"/>
    <w:rsid w:val="00FC3C5E"/>
    <w:rsid w:val="00FC41C9"/>
    <w:rsid w:val="00FC522A"/>
    <w:rsid w:val="00FD03CB"/>
    <w:rsid w:val="00FD156D"/>
    <w:rsid w:val="00FD1D7B"/>
    <w:rsid w:val="00FD39C1"/>
    <w:rsid w:val="00FD57ED"/>
    <w:rsid w:val="00FD67C9"/>
    <w:rsid w:val="00FD7A5D"/>
    <w:rsid w:val="00FE0E81"/>
    <w:rsid w:val="00FE11B2"/>
    <w:rsid w:val="00FE3522"/>
    <w:rsid w:val="00FE3718"/>
    <w:rsid w:val="00FE462B"/>
    <w:rsid w:val="00FF16DE"/>
    <w:rsid w:val="00FF49B9"/>
    <w:rsid w:val="00FF4D80"/>
    <w:rsid w:val="00FF5398"/>
    <w:rsid w:val="00FF77FE"/>
    <w:rsid w:val="00FF7BEA"/>
    <w:rsid w:val="038200F1"/>
    <w:rsid w:val="0894C831"/>
    <w:rsid w:val="08C94D97"/>
    <w:rsid w:val="0A884CC6"/>
    <w:rsid w:val="0C1D2CBB"/>
    <w:rsid w:val="106B1665"/>
    <w:rsid w:val="12BF3CC0"/>
    <w:rsid w:val="1344D626"/>
    <w:rsid w:val="1701C016"/>
    <w:rsid w:val="17D0A4E3"/>
    <w:rsid w:val="18EFAD78"/>
    <w:rsid w:val="1908D5D5"/>
    <w:rsid w:val="19805C8D"/>
    <w:rsid w:val="19D77949"/>
    <w:rsid w:val="1A2EF5C0"/>
    <w:rsid w:val="1B1EDF69"/>
    <w:rsid w:val="1BF16AAF"/>
    <w:rsid w:val="1C90C149"/>
    <w:rsid w:val="1CEEA231"/>
    <w:rsid w:val="1E2F5190"/>
    <w:rsid w:val="1EE2E592"/>
    <w:rsid w:val="22E99A56"/>
    <w:rsid w:val="23FB4DA4"/>
    <w:rsid w:val="24DF03B5"/>
    <w:rsid w:val="27D633D6"/>
    <w:rsid w:val="2835C121"/>
    <w:rsid w:val="29CAA116"/>
    <w:rsid w:val="2A21FF2B"/>
    <w:rsid w:val="2B84C3D8"/>
    <w:rsid w:val="2D5B7293"/>
    <w:rsid w:val="319DA0C5"/>
    <w:rsid w:val="3229A3A0"/>
    <w:rsid w:val="3D2E3400"/>
    <w:rsid w:val="3DBB0512"/>
    <w:rsid w:val="3FAC8B82"/>
    <w:rsid w:val="4520AC11"/>
    <w:rsid w:val="4775CB05"/>
    <w:rsid w:val="4800D94B"/>
    <w:rsid w:val="48135ED3"/>
    <w:rsid w:val="4AFE80C2"/>
    <w:rsid w:val="4C7C3193"/>
    <w:rsid w:val="4CBE97D1"/>
    <w:rsid w:val="4CEF5158"/>
    <w:rsid w:val="4D89FFC4"/>
    <w:rsid w:val="509DE15A"/>
    <w:rsid w:val="514F3A73"/>
    <w:rsid w:val="574B2961"/>
    <w:rsid w:val="57DF8257"/>
    <w:rsid w:val="5986832D"/>
    <w:rsid w:val="5A468767"/>
    <w:rsid w:val="5F950876"/>
    <w:rsid w:val="64287D79"/>
    <w:rsid w:val="64442463"/>
    <w:rsid w:val="699E5B3B"/>
    <w:rsid w:val="6A168552"/>
    <w:rsid w:val="6A35D76E"/>
    <w:rsid w:val="6A521A84"/>
    <w:rsid w:val="6B93D41D"/>
    <w:rsid w:val="6F2C2D7E"/>
    <w:rsid w:val="71D1736F"/>
    <w:rsid w:val="7330ECA5"/>
    <w:rsid w:val="751D5D80"/>
    <w:rsid w:val="7801F3AA"/>
    <w:rsid w:val="78AA0118"/>
    <w:rsid w:val="79C8991F"/>
    <w:rsid w:val="7A3D70C4"/>
    <w:rsid w:val="7DC13A3A"/>
  </w:rsids>
  <m:mathPr>
    <m:mathFont m:val="Cambria Math"/>
    <m:brkBin m:val="before"/>
    <m:brkBinSub m:val="--"/>
    <m:smallFrac m:val="0"/>
    <m:dispDef/>
    <m:lMargin m:val="0"/>
    <m:rMargin m:val="0"/>
    <m:defJc m:val="centerGroup"/>
    <m:wrapIndent m:val="1440"/>
    <m:intLim m:val="subSup"/>
    <m:naryLim m:val="undOvr"/>
  </m:mathPr>
  <w:themeFontLang w:val="de-AT"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B4FC1"/>
  <w15:docId w15:val="{F69C7962-5EA7-403E-AD37-F7B36382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spacing w:before="240" w:after="240" w:line="240" w:lineRule="auto"/>
      <w:ind w:left="425" w:hanging="425"/>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spacing w:before="240" w:after="240" w:line="240" w:lineRule="auto"/>
      <w:ind w:left="1021" w:hanging="596"/>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spacing w:before="120" w:after="120" w:line="240" w:lineRule="auto"/>
      <w:ind w:left="1814" w:hanging="793"/>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tabs>
        <w:tab w:val="num" w:pos="2325"/>
      </w:tabs>
      <w:spacing w:before="40" w:line="240" w:lineRule="auto"/>
      <w:ind w:left="2835" w:hanging="1021"/>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spacing w:before="40" w:line="240" w:lineRule="auto"/>
      <w:ind w:left="4026" w:hanging="1191"/>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spacing w:before="40" w:line="240" w:lineRule="auto"/>
      <w:ind w:left="4423" w:hanging="397"/>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ind w:left="0" w:firstLine="0"/>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679845">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68786163">
      <w:bodyDiv w:val="1"/>
      <w:marLeft w:val="0"/>
      <w:marRight w:val="0"/>
      <w:marTop w:val="0"/>
      <w:marBottom w:val="0"/>
      <w:divBdr>
        <w:top w:val="none" w:sz="0" w:space="0" w:color="auto"/>
        <w:left w:val="none" w:sz="0" w:space="0" w:color="auto"/>
        <w:bottom w:val="none" w:sz="0" w:space="0" w:color="auto"/>
        <w:right w:val="none" w:sz="0" w:space="0" w:color="auto"/>
      </w:divBdr>
    </w:div>
    <w:div w:id="18953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E76F6F181649A69C09C499854D936C"/>
        <w:category>
          <w:name w:val="Allgemein"/>
          <w:gallery w:val="placeholder"/>
        </w:category>
        <w:types>
          <w:type w:val="bbPlcHdr"/>
        </w:types>
        <w:behaviors>
          <w:behavior w:val="content"/>
        </w:behaviors>
        <w:guid w:val="{DBFD8C76-74F1-4575-A02E-70E59CF62581}"/>
      </w:docPartPr>
      <w:docPartBody>
        <w:p w:rsidR="00C702BD" w:rsidRDefault="00A8219D" w:rsidP="00A8219D">
          <w:pPr>
            <w:pStyle w:val="97E76F6F181649A69C09C499854D936C"/>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rinda">
    <w:altName w:val="Vrinda"/>
    <w:panose1 w:val="00000400000000000000"/>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1F"/>
    <w:rsid w:val="00036589"/>
    <w:rsid w:val="0004446A"/>
    <w:rsid w:val="0018555E"/>
    <w:rsid w:val="003960D4"/>
    <w:rsid w:val="0090078D"/>
    <w:rsid w:val="00920E5A"/>
    <w:rsid w:val="0095746F"/>
    <w:rsid w:val="00A8219D"/>
    <w:rsid w:val="00AB700C"/>
    <w:rsid w:val="00C702BD"/>
    <w:rsid w:val="00CA4A1F"/>
    <w:rsid w:val="00CC7F39"/>
    <w:rsid w:val="00DF68EC"/>
    <w:rsid w:val="00ED2445"/>
    <w:rsid w:val="00F53011"/>
    <w:rsid w:val="00FA04E3"/>
    <w:rsid w:val="00FC34DB"/>
    <w:rsid w:val="00FF1BD4"/>
  </w:rsids>
  <m:mathPr>
    <m:mathFont m:val="Cambria Math"/>
    <m:brkBin m:val="before"/>
    <m:brkBinSub m:val="--"/>
    <m:smallFrac m:val="0"/>
    <m:dispDef/>
    <m:lMargin m:val="0"/>
    <m:rMargin m:val="0"/>
    <m:defJc m:val="centerGroup"/>
    <m:wrapIndent m:val="1440"/>
    <m:intLim m:val="subSup"/>
    <m:naryLim m:val="undOvr"/>
  </m:mathPr>
  <w:themeFontLang w:val="de-AT" w:eastAsia="ja-JP"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8219D"/>
  </w:style>
  <w:style w:type="paragraph" w:customStyle="1" w:styleId="97E76F6F181649A69C09C499854D936C">
    <w:name w:val="97E76F6F181649A69C09C499854D936C"/>
    <w:rsid w:val="00A8219D"/>
    <w:rPr>
      <w:rFonts w:cs="Vrinda"/>
      <w:szCs w:val="28"/>
      <w:lang w:bidi="bn-B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57D31708-414E-4889-AD57-CB83353B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21</Pages>
  <Words>1969</Words>
  <Characters>12407</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JKU</Company>
  <LinksUpToDate>false</LinksUpToDate>
  <CharactersWithSpaces>14348</CharactersWithSpaces>
  <SharedDoc>false</SharedDoc>
  <HLinks>
    <vt:vector size="90" baseType="variant">
      <vt:variant>
        <vt:i4>1769521</vt:i4>
      </vt:variant>
      <vt:variant>
        <vt:i4>86</vt:i4>
      </vt:variant>
      <vt:variant>
        <vt:i4>0</vt:i4>
      </vt:variant>
      <vt:variant>
        <vt:i4>5</vt:i4>
      </vt:variant>
      <vt:variant>
        <vt:lpwstr/>
      </vt:variant>
      <vt:variant>
        <vt:lpwstr>_Toc126962056</vt:lpwstr>
      </vt:variant>
      <vt:variant>
        <vt:i4>1769521</vt:i4>
      </vt:variant>
      <vt:variant>
        <vt:i4>80</vt:i4>
      </vt:variant>
      <vt:variant>
        <vt:i4>0</vt:i4>
      </vt:variant>
      <vt:variant>
        <vt:i4>5</vt:i4>
      </vt:variant>
      <vt:variant>
        <vt:lpwstr/>
      </vt:variant>
      <vt:variant>
        <vt:lpwstr>_Toc126962055</vt:lpwstr>
      </vt:variant>
      <vt:variant>
        <vt:i4>1769521</vt:i4>
      </vt:variant>
      <vt:variant>
        <vt:i4>74</vt:i4>
      </vt:variant>
      <vt:variant>
        <vt:i4>0</vt:i4>
      </vt:variant>
      <vt:variant>
        <vt:i4>5</vt:i4>
      </vt:variant>
      <vt:variant>
        <vt:lpwstr/>
      </vt:variant>
      <vt:variant>
        <vt:lpwstr>_Toc126962054</vt:lpwstr>
      </vt:variant>
      <vt:variant>
        <vt:i4>1769521</vt:i4>
      </vt:variant>
      <vt:variant>
        <vt:i4>68</vt:i4>
      </vt:variant>
      <vt:variant>
        <vt:i4>0</vt:i4>
      </vt:variant>
      <vt:variant>
        <vt:i4>5</vt:i4>
      </vt:variant>
      <vt:variant>
        <vt:lpwstr/>
      </vt:variant>
      <vt:variant>
        <vt:lpwstr>_Toc126962053</vt:lpwstr>
      </vt:variant>
      <vt:variant>
        <vt:i4>1769521</vt:i4>
      </vt:variant>
      <vt:variant>
        <vt:i4>62</vt:i4>
      </vt:variant>
      <vt:variant>
        <vt:i4>0</vt:i4>
      </vt:variant>
      <vt:variant>
        <vt:i4>5</vt:i4>
      </vt:variant>
      <vt:variant>
        <vt:lpwstr/>
      </vt:variant>
      <vt:variant>
        <vt:lpwstr>_Toc126962052</vt:lpwstr>
      </vt:variant>
      <vt:variant>
        <vt:i4>1769521</vt:i4>
      </vt:variant>
      <vt:variant>
        <vt:i4>56</vt:i4>
      </vt:variant>
      <vt:variant>
        <vt:i4>0</vt:i4>
      </vt:variant>
      <vt:variant>
        <vt:i4>5</vt:i4>
      </vt:variant>
      <vt:variant>
        <vt:lpwstr/>
      </vt:variant>
      <vt:variant>
        <vt:lpwstr>_Toc126962051</vt:lpwstr>
      </vt:variant>
      <vt:variant>
        <vt:i4>1769521</vt:i4>
      </vt:variant>
      <vt:variant>
        <vt:i4>50</vt:i4>
      </vt:variant>
      <vt:variant>
        <vt:i4>0</vt:i4>
      </vt:variant>
      <vt:variant>
        <vt:i4>5</vt:i4>
      </vt:variant>
      <vt:variant>
        <vt:lpwstr/>
      </vt:variant>
      <vt:variant>
        <vt:lpwstr>_Toc126962050</vt:lpwstr>
      </vt:variant>
      <vt:variant>
        <vt:i4>1703985</vt:i4>
      </vt:variant>
      <vt:variant>
        <vt:i4>44</vt:i4>
      </vt:variant>
      <vt:variant>
        <vt:i4>0</vt:i4>
      </vt:variant>
      <vt:variant>
        <vt:i4>5</vt:i4>
      </vt:variant>
      <vt:variant>
        <vt:lpwstr/>
      </vt:variant>
      <vt:variant>
        <vt:lpwstr>_Toc126962049</vt:lpwstr>
      </vt:variant>
      <vt:variant>
        <vt:i4>1703985</vt:i4>
      </vt:variant>
      <vt:variant>
        <vt:i4>38</vt:i4>
      </vt:variant>
      <vt:variant>
        <vt:i4>0</vt:i4>
      </vt:variant>
      <vt:variant>
        <vt:i4>5</vt:i4>
      </vt:variant>
      <vt:variant>
        <vt:lpwstr/>
      </vt:variant>
      <vt:variant>
        <vt:lpwstr>_Toc126962048</vt:lpwstr>
      </vt:variant>
      <vt:variant>
        <vt:i4>1703985</vt:i4>
      </vt:variant>
      <vt:variant>
        <vt:i4>32</vt:i4>
      </vt:variant>
      <vt:variant>
        <vt:i4>0</vt:i4>
      </vt:variant>
      <vt:variant>
        <vt:i4>5</vt:i4>
      </vt:variant>
      <vt:variant>
        <vt:lpwstr/>
      </vt:variant>
      <vt:variant>
        <vt:lpwstr>_Toc126962047</vt:lpwstr>
      </vt:variant>
      <vt:variant>
        <vt:i4>1703985</vt:i4>
      </vt:variant>
      <vt:variant>
        <vt:i4>26</vt:i4>
      </vt:variant>
      <vt:variant>
        <vt:i4>0</vt:i4>
      </vt:variant>
      <vt:variant>
        <vt:i4>5</vt:i4>
      </vt:variant>
      <vt:variant>
        <vt:lpwstr/>
      </vt:variant>
      <vt:variant>
        <vt:lpwstr>_Toc126962046</vt:lpwstr>
      </vt:variant>
      <vt:variant>
        <vt:i4>1703985</vt:i4>
      </vt:variant>
      <vt:variant>
        <vt:i4>20</vt:i4>
      </vt:variant>
      <vt:variant>
        <vt:i4>0</vt:i4>
      </vt:variant>
      <vt:variant>
        <vt:i4>5</vt:i4>
      </vt:variant>
      <vt:variant>
        <vt:lpwstr/>
      </vt:variant>
      <vt:variant>
        <vt:lpwstr>_Toc126962045</vt:lpwstr>
      </vt:variant>
      <vt:variant>
        <vt:i4>1703985</vt:i4>
      </vt:variant>
      <vt:variant>
        <vt:i4>14</vt:i4>
      </vt:variant>
      <vt:variant>
        <vt:i4>0</vt:i4>
      </vt:variant>
      <vt:variant>
        <vt:i4>5</vt:i4>
      </vt:variant>
      <vt:variant>
        <vt:lpwstr/>
      </vt:variant>
      <vt:variant>
        <vt:lpwstr>_Toc126962044</vt:lpwstr>
      </vt:variant>
      <vt:variant>
        <vt:i4>1703985</vt:i4>
      </vt:variant>
      <vt:variant>
        <vt:i4>8</vt:i4>
      </vt:variant>
      <vt:variant>
        <vt:i4>0</vt:i4>
      </vt:variant>
      <vt:variant>
        <vt:i4>5</vt:i4>
      </vt:variant>
      <vt:variant>
        <vt:lpwstr/>
      </vt:variant>
      <vt:variant>
        <vt:lpwstr>_Toc126962043</vt:lpwstr>
      </vt:variant>
      <vt:variant>
        <vt:i4>1703985</vt:i4>
      </vt:variant>
      <vt:variant>
        <vt:i4>2</vt:i4>
      </vt:variant>
      <vt:variant>
        <vt:i4>0</vt:i4>
      </vt:variant>
      <vt:variant>
        <vt:i4>5</vt:i4>
      </vt:variant>
      <vt:variant>
        <vt:lpwstr/>
      </vt:variant>
      <vt:variant>
        <vt:lpwstr>_Toc126962042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Projektdokumentation</dc:creator>
  <cp:keywords/>
  <cp:lastModifiedBy>Abir Sikder</cp:lastModifiedBy>
  <cp:revision>2</cp:revision>
  <cp:lastPrinted>2015-11-11T21:56:00Z</cp:lastPrinted>
  <dcterms:created xsi:type="dcterms:W3CDTF">2023-02-10T21:55:00Z</dcterms:created>
  <dcterms:modified xsi:type="dcterms:W3CDTF">2023-02-10T21:55:00Z</dcterms:modified>
</cp:coreProperties>
</file>